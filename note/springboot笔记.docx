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SpringBoot笔记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SpringBoot介绍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Spring Boot使开发独立的，产品级别的基于Spring的应用变得非常简单，你只需"just run"。 我们为Spring平台及第三方库提供开箱即用的设置，这样你就可以有条不紊地开始。多数Spring Boot应用需要很少的Spring配置。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你可以使用Spring Boot创建Java应用，并使用java -jar启动它或采用传统的war部署方式。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解决的问题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依赖太多了, 且存在版本问题 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配置太多了且每次都一样, 大部分工程, 配置每次都是一样的, 从一个地方拷贝到另外一个地方. 且Spring发展10多年, 各种配置版本太多, 对于很多程序员来说, 分不清哪个是有效, 哪个无效. </w:t>
      </w:r>
    </w:p>
    <w:p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部署太麻烦. 需要tomcat部署, 项目结构也需要照着</w:t>
      </w:r>
      <w:r>
        <w:fldChar w:fldCharType="begin"/>
      </w:r>
      <w:r>
        <w:instrText xml:space="preserve"> HYPERLINK "http://lib.csdn.net/base/17" \o "Java EE知识库" \t "http://blog.csdn.net/haoyifen/article/details/_blank" </w:instrText>
      </w:r>
      <w:r>
        <w:fldChar w:fldCharType="separate"/>
      </w:r>
      <w:r>
        <w:t>Java EE</w:t>
      </w:r>
      <w:r>
        <w:fldChar w:fldCharType="end"/>
      </w:r>
      <w:r>
        <w:rPr>
          <w:rFonts w:ascii="宋体" w:hAnsi="宋体" w:eastAsia="宋体" w:cs="宋体"/>
          <w:sz w:val="24"/>
          <w:szCs w:val="24"/>
        </w:rPr>
        <w:t>的目录结构来写.</w:t>
      </w:r>
    </w:p>
    <w:p>
      <w:pPr>
        <w:pStyle w:val="4"/>
        <w:rPr>
          <w:lang w:val="en-US" w:eastAsia="zh-CN"/>
        </w:rPr>
      </w:pPr>
      <w:r>
        <w:rPr>
          <w:rFonts w:hint="eastAsia"/>
          <w:lang w:val="en-US" w:eastAsia="zh-CN"/>
        </w:rPr>
        <w:t>SpringBoot特点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lang w:val="en-US" w:eastAsia="zh-CN"/>
        </w:rPr>
        <w:t>创建独立的Spring应用程序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嵌入的Tomcat，无需部署WAR文件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简化Maven配置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自动配置Spring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提供生产就绪型功能，如指标，健康检查和外部配置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绝对没有代码生成和对XML没有要求配置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rPr>
          <w:lang w:val="en-US" w:eastAsia="zh-CN"/>
        </w:rPr>
      </w:pPr>
      <w:r>
        <w:rPr>
          <w:rFonts w:hint="eastAsia"/>
          <w:lang w:val="en-US" w:eastAsia="zh-CN"/>
        </w:rPr>
        <w:t>SpringBoot功能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自动配置(auto-configuration)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一项简化配置的功能，比如在classpath中发现有spring security的jar包，则自动创建相关的bean等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starters(简化依赖)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这个比较关键，方便spring去集成各类组件，比如redis、mongodb等等。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SpringBoot的发展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16705" cy="1291590"/>
            <wp:effectExtent l="0" t="0" r="17145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默认情况下，本堂课使用SpringBoot 2.1.2最新版本，最好安装JDK8以及以上的版本，maven使用3.3或者以上的版本（本教程使用maven3.6版本）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第一个SpringBoot项目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新建一个普通maven项目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创建pom文件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&lt;artifactId&gt;springbootvip&lt;/artifactId&gt;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编写代码：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为了完成应用程序，我们需要创建一个单独的Java文件。Maven默认会编译src/main/java下的源码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新建：cn.enjoy.Example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package cn.enjoy;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org.springframework.boot.*;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org.springframework.boot.autoconfigure.*;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org.springframework.stereotype.*;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org.springframework.web.bind.annotation.*;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@RestController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@EnableAutoConfiguration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public class Example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@RequestMapping("/")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String home()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return "Hello World!";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public static void main(String[] args) throws Exception {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SpringApplication.run(Example.class, args);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}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@RestController和@RequestMapping说明：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@RestController。这被称为一个构造型（stereotype）注解。它为阅读代码的人们提供建议。对于Spring，该类扮演了一个特殊角色。在本示例中，我们的类是一个web @Controller，所以当处理进来的web请求时，Spring会询问它。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@RequestMapping注解提供路由信息。它告诉Spring任何来自"/"路径的HTTP请求都应该被映射到home方法。@RestController注解告诉Spring以字符串的形式渲染结果，并直接返回给调用者。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@EnableAutoConfiguration。这个注解告诉Spring Boot根据添加的jar依赖猜测你想如何配置Spring。由于spring-boot-starter-web添加了Tomcat和Spring MVC，所以auto-configuration将假定你正在开发一个web应用并相应地对Spring进行设置。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main方法。这只是一个标准的方法，它遵循Java对于一个应用程序入口点的约定。我们的main方法通过调用run，将业务委托给了Spring Boot的SpringApplication类。SpringApplication将引导我们的应用，启动Spring，相应地启动被自动配置的Tomcat web服务器。我们需要将Example.class作为参数传递给run方法来告诉SpringApplication谁是主要的Spring组件。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执行main方法，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使用一个浏览器打开 </w:t>
      </w: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localhost:8080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，以下输出：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Hello World!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Spring Boot不需要使用任何特殊的代码结构，然而，这里有一些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地方需要注意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使用"default"包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当类没有包含package声明时，它被认为处于default package下。通常不推荐使用default package，并应该避免使用它。因为对于使用@ComponentScan，@EntityScan或@SpringBootApplication注解的Spring Boot应用来说，来自每个jar的类都会被读取，这会造成一定的问题。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定位main应用类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通常建议你将main应用类放在位于其他类上面的根包（root package）中。通常使用@EnableAutoConfiguration注解你的main类，并且暗地里为某些项定义了一个基础“search package”。例如，如果你正在编写一个JPA应用，被@EnableAutoConfiguration注解的类所在包将被用来搜索@Entity项。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使用根包允许你使用@ComponentScan注解而不需要定义一个basePackage属性。如果main类位于根包中，你也可以使用@SpringBootApplication注解。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下面是一个典型的结构：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cn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+- 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+- myproject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Application.java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domain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   +- CustomerService.java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|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+- web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+- CustomerController.java</w:t>
      </w:r>
    </w:p>
    <w:p>
      <w:pPr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kern w:val="2"/>
          <w:sz w:val="21"/>
          <w:szCs w:val="21"/>
          <w:lang w:val="en-US" w:eastAsia="zh-CN" w:bidi="ar-SA"/>
        </w:rPr>
      </w:pPr>
    </w:p>
    <w:p>
      <w:pPr>
        <w:ind w:firstLine="480" w:firstLineChars="0"/>
        <w:jc w:val="left"/>
        <w:rPr>
          <w:rFonts w:hint="eastAsia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 w:eastAsiaTheme="minorEastAsi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SpringBoot快速入门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可以继承spring-boot-starter-parent项目来获取合适的默认设置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想配置你的项目继承spring-boot-starter-parent只需要简单地设置parent为：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&lt;parent&gt;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&lt;groupId&gt;org.springframework.boot&lt;/groupId&gt;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&lt;artifactId&gt;spring-boot-starter-parent&lt;/artifactId&gt;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 xml:space="preserve">        &lt;version&gt;2.1.2.RELEASE&lt;/version&gt;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&lt;/parent&gt;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注：你应该只需要在该依赖上指定Spring Boot版本。如果导入其他的starters，你可以放心的省略版本号。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Style w:val="16"/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使用没有父POM的Spring Boot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不是每个人都喜欢继承spring-boot-starter-parent POM。你可能需要使用公司标准parent，或你可能倾向于显式声明所有Maven配置。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如果你不使用spring-boot-starter-parent，通过使用一个scope=import的依赖，你仍能获取到依赖管理的好处：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&lt;dependencyManagement&gt;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&lt;dependencies&gt;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&lt;dependency&gt;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&lt;groupId&gt;org.springframework.boot&lt;/groupId&gt;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&lt;artifactId&gt;spring-boot-dependencies&lt;/artifactId&gt;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&lt;version&gt;2.1.2.RELEASE&lt;/version&gt;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&lt;type&gt;pom&lt;/type&gt;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&lt;scope&gt;import&lt;/scope&gt;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&lt;/dependency&gt;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&lt;/dependencies&gt;</w:t>
      </w:r>
    </w:p>
    <w:p>
      <w:pPr>
        <w:pStyle w:val="12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225" w:beforeAutospacing="0" w:after="225" w:afterAutospacing="0"/>
        <w:ind w:left="0" w:right="0" w:firstLine="0"/>
        <w:jc w:val="left"/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&lt;/dependencyManagement&gt;</w:t>
      </w: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登陆\注册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建表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CREATE TABLE `</w:t>
      </w:r>
      <w:r>
        <w:rPr>
          <w:rFonts w:hint="eastAsia"/>
          <w:b/>
          <w:bCs/>
          <w:lang w:val="en-US" w:eastAsia="zh-CN"/>
        </w:rPr>
        <w:t>enjoy</w:t>
      </w:r>
      <w:r>
        <w:rPr>
          <w:rFonts w:hint="eastAsia"/>
          <w:b/>
          <w:bCs/>
          <w:lang w:eastAsia="zh-CN"/>
        </w:rPr>
        <w:t>_user`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`id`  int NOT NULL AUTO_INCREMENT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`passwd`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`username`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PRIMARY KEY (`id`)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);</w:t>
      </w:r>
    </w:p>
    <w:p>
      <w:pPr>
        <w:pStyle w:val="3"/>
        <w:rPr>
          <w:rFonts w:hint="eastAsia"/>
        </w:rPr>
      </w:pPr>
      <w:r>
        <w:rPr>
          <w:rFonts w:hint="eastAsia"/>
        </w:rPr>
        <w:t>搭建springboot环境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&lt;version&gt;</w:t>
      </w:r>
      <w:r>
        <w:rPr>
          <w:rFonts w:hint="eastAsia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2.1.2.RELEASE</w:t>
      </w:r>
      <w:r>
        <w:rPr>
          <w:rFonts w:hint="eastAsia"/>
        </w:rPr>
        <w:t>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&lt;/dependencies&gt;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val="en-US" w:eastAsia="zh-CN"/>
        </w:rPr>
        <w:t>App.java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新建Controller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UserController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@RequestMapping("/hello")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Object sayHello()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return "hello";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运行App，在浏览器输入：localhost:8080/hello，发现“hello”说明第一步部署成功。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集成mybatis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>&lt;</w:t>
      </w:r>
      <w:r>
        <w:rPr>
          <w:rFonts w:hint="eastAsia"/>
        </w:rPr>
        <w:t>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&lt;groupId&gt;org.mybatis.spring.boot&lt;/groupId&gt;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&lt;artifactId&gt;mybatis-spring-boot-starter&lt;/artifactId&gt;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&lt;version&gt;1.2.0&lt;/version&gt;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&lt;groupId&gt;mysql&lt;/groupId&gt;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&lt;artifactId&gt;mysql-connector-java&lt;/artifactId&gt;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&lt;/dependency&gt;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生成mapper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在resources目录，新建application.properties文件，增加内容如下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bookmarkStart w:id="0" w:name="OLE_LINK1"/>
      <w:r>
        <w:rPr>
          <w:rFonts w:hint="eastAsia"/>
        </w:rPr>
        <w:t>spring.datasource.driverClassName=com.mysql.jdbc.Driver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spring.datasource.url=jdbc:mysql://1</w:t>
      </w:r>
      <w:r>
        <w:rPr>
          <w:rFonts w:hint="eastAsia"/>
          <w:lang w:val="en-US" w:eastAsia="zh-CN"/>
        </w:rPr>
        <w:t>27.0.0.1</w:t>
      </w:r>
      <w:r>
        <w:rPr>
          <w:rFonts w:hint="eastAsia"/>
        </w:rPr>
        <w:t>:3306/spring?serverTimezone=GMT%2B8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spring.datasource.password=root1234%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mybatis.mapperLocations=classpath:mapping/*.xml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准备mybatis的生成文件generatorConfig.xml，并在相应目录</w:t>
      </w:r>
      <w:r>
        <w:rPr>
          <w:rFonts w:hint="eastAsia"/>
          <w:color w:val="0000FF"/>
          <w:lang w:val="en-US" w:eastAsia="zh-CN"/>
        </w:rPr>
        <w:t>创建好model,dao,mapping文件夹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generatorConfiguration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PUBLIC "-//mybatis.org//DTD MyBatis Generator Configuration 1.0//EN"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"http://mybatis.org/dtd/mybatis-generator-config_1_0.dtd"&gt;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&lt;generatorConfiguration&gt;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数据库驱动:选择你的本地硬盘上面的数据库驱动包--&gt;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&lt;classPathEntry  location="C:\Users\VULCAN\.m2\repository\mysql\mysql-connector-java\5.1.37\mysql-connector-java-5.1.37.jar"/&gt;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&lt;context id="DB2Tables"  targetRuntime="MyBatis3"&gt;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&lt;commentGenerator&gt;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name="suppressDate"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&lt;!-- 是否去除自动生成的注释 true：是 ： false:否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name="suppressAllComments"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&lt;/commentGenerator&gt;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&lt;!--数据库链接URL，用户名、密码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&lt;jdbcConnection driverClass="com.mysql.jdbc.Driver" connectionURL="jdbc:mysql://127.0.0.1:3306/spring" userId="root" password="root1234%"&gt;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&lt;/jdbcConnection&gt;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&lt;javaTypeResolver&gt;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name="forceBigDecimals" value="false"/&gt;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&lt;/javaTypeResolver&gt;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生成模型的包名和位置--&gt;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&lt;javaModelGenerator targetPackage="cn.enjoy.model" targetProject="src/main/java"&gt;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name="trimStrings"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&lt;/javaModelGenerator&gt;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生成映射文件的包名和位置--&gt;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&lt;sqlMapGenerator targetPackage="mapping" targetProject="src/main/resources"&gt;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&lt;/sqlMapGenerator&gt;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生成DAO的包名和位置--&gt;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&lt;javaClientGenerator type="XMLMAPPER" targetPackage="cn.enjoy.dao" targetProject="src/main/java"&gt;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&lt;property name="enableSubPackages" value="true"/&gt;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&lt;/javaClientGenerator&gt;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要生成的表 tableName是数据库中的表名或视图名 domainObjectName是实体类名--&gt;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&lt;table tableName="enjoy_user" domainObjectName="Users" enableCountByExample="false" enableUpdateByExample="false" enableDeleteByExample="false" enableSelectByExample="false" selectByExampleQueryId="false"&gt;&lt;/table&gt;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&lt;/context&gt;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&lt;/generatorConfiguration&gt;</w:t>
      </w:r>
    </w:p>
    <w:p>
      <w:pPr>
        <w:ind w:firstLine="222" w:firstLineChars="0"/>
        <w:rPr>
          <w:rFonts w:hint="eastAsia"/>
        </w:rPr>
      </w:pPr>
    </w:p>
    <w:p>
      <w:pPr>
        <w:ind w:firstLine="22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右键生成：结构图如下</w:t>
      </w:r>
    </w:p>
    <w:p>
      <w:pPr>
        <w:ind w:firstLine="222" w:firstLineChars="0"/>
      </w:pPr>
      <w:r>
        <w:drawing>
          <wp:inline distT="0" distB="0" distL="114300" distR="114300">
            <wp:extent cx="2169795" cy="2760980"/>
            <wp:effectExtent l="0" t="0" r="1905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注意：得再App启动类上增加@MapperScan扫描注解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@MapperScan("cn.enjoy.dao")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  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新增mapper登陆方法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Users </w:t>
      </w:r>
      <w:r>
        <w:rPr>
          <w:rFonts w:hint="eastAsia"/>
        </w:rPr>
        <w:t>findByUsernameAndPasswd(@Param("username") String username, @Param("passwd") String passwd);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对应的XML配置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 id="findByUsernameAndPasswd" resultType="cn.enjoy.model.Users" parameterType="map"&gt;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enjoy_user where 1=1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and passwd = #{passwd,jdbcType=VARCHAR}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and username =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 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&lt;/select&gt;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SpringBoot单元测试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要测试刚才新增的Mapper方法是否成功，这里需要单元测试，在springboot中是有专门的组件来做单元测试的，在pom文件中新增依赖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新建UserTest放置在test目录下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testAdd()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 = new Users() 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user.setPasswd("123");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user.setUsername("enjoy");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testFindUser()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enjoy = usersMapper.findByUsernameAndPasswd("enjoy", 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System.out.println(enjoy);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这样SpringBoot集成单元测试成功！</w:t>
      </w:r>
    </w:p>
    <w:p>
      <w:pPr>
        <w:pStyle w:val="3"/>
        <w:tabs>
          <w:tab w:val="left" w:pos="472"/>
        </w:tabs>
        <w:rPr>
          <w:rFonts w:hint="eastAsia"/>
        </w:rPr>
      </w:pPr>
      <w:r>
        <w:rPr>
          <w:rFonts w:hint="eastAsia"/>
        </w:rPr>
        <w:t>新建service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新增接口IUserService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login(String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register(String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UserServiceImpl implements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login(String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usersMapper.findByUsernameAndPasswd(username,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users !=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register(String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cnt =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cnt &gt;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修改</w:t>
      </w:r>
      <w:r>
        <w:rPr>
          <w:rFonts w:hint="eastAsia"/>
        </w:rPr>
        <w:t>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修改UserController,增加login和register方法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cn.enjoy.controller;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cn.enjoy.service.IUserService;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org.springframework.web.bind.annotation.RequestMapping;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org.springframework.web.bind.annotation.RestController;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javax.annotation.Resource;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@RestController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UserController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@Resource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private IUserService iUserService;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@RequestMapping("/hello")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Object sayHello()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return "hello";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@RequestMapping("/login")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String login(String username,String passwd)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boolean login = iUserService.login(username, passwd);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if(login)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"登陆成功";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 "登陆失败";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@RequestMapping("/register")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String register(String username,String passwd)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boolean login = iUserService.register(username, passwd);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if(login)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"注册成功";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return  "注册失败";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"http://localhost:8080/register?username=deer&amp;passwd=123，显示\“注册成功\”"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localhost:8080/register?username=deer&amp;passwd=123，显示“注册成功”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在浏览器上输入：localhost:8080/login?username=deer&amp;passwd=123，显示“登陆成功”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修改IUserService接口，增加一个新增batchAdd方法，在UserServiceImpl增加相应实现类，在实现类中故意产生一个被0整除得异常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login(String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boolean register(String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void batchAdd(String username,String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UserServiceImpl implements IUserService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login(String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usersMapper.findByUsernameAndPasswd(username,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users !=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boolean register(String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cnt =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cnt &gt;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batchAdd(String username, 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FF0000"/>
          <w:lang w:val="en-US" w:eastAsia="zh-CN"/>
        </w:rPr>
        <w:t xml:space="preserve"> int i = 10 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users.setUsername(username+"2");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91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修改UserContoller,增加batchAdd方法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@RequestMapping("/batchAdd")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batchAdd(String username,String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iUserService.batchAdd(username, passwd);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"成功";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重新运行，在浏览器上输入：localhost:8080/batchAdd?username=enjoy&amp;passwd=123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可以发现在浏览器上出现</w:t>
      </w:r>
    </w:p>
    <w:p>
      <w:r>
        <w:drawing>
          <wp:inline distT="0" distB="0" distL="114300" distR="114300">
            <wp:extent cx="5272405" cy="4165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检查数据库，发现表里面已经产生了一个错误的数据，产生了事务问题。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事务支持：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</w:t>
      </w:r>
      <w:r>
        <w:rPr>
          <w:rFonts w:hint="eastAsia"/>
          <w:lang w:val="en-US" w:eastAsia="zh-CN"/>
        </w:rPr>
        <w:t>batchAdd方法上增加@Transactional注解，重启服务后，在浏览器上输入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localhost:8080/batchAdd?username=enjoy&amp;passwd=123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浏览器还继续报错，但检查数据库，事务问题已经得到了解决</w:t>
      </w:r>
    </w:p>
    <w:p>
      <w:pPr>
        <w:pStyle w:val="3"/>
        <w:rPr>
          <w:rFonts w:hint="eastAsia"/>
        </w:rPr>
      </w:pPr>
      <w:r>
        <w:rPr>
          <w:rFonts w:hint="eastAsia"/>
        </w:rPr>
        <w:t>全局异常处理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通过上面步骤，虽然已经解决了事务问题，但界面上出现这500错误，这对用户来说还是不友好。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一般在企业里面对这些异常一般都会统一捕获，由一个专门的异常处理类来统一处理。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异常捕获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org.springframework.web.bind.annotation.ControllerAdvice;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org.springframework.web.bind.annotation.ExceptionHandler;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org.springframework.web.bind.annotation.ResponseBody;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* 异常处理类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@ControllerAdvice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GlobalExceptionHandler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@ExceptionHandler(value = RuntimeException.class)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@ResponseBody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public Object defaultErrorHandler(HttpServletRequest req, Exception e)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e.printStackTrace();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return "我是个异常处理类";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重启服务后，在浏览器上输入会出现异常的服务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localhost:8080/batchAdd?username=enjoy&amp;passwd=123</w:t>
      </w:r>
    </w:p>
    <w:p>
      <w:pPr>
        <w:tabs>
          <w:tab w:val="left" w:pos="1097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097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界面返回：</w:t>
      </w:r>
    </w:p>
    <w:p>
      <w:pPr>
        <w:tabs>
          <w:tab w:val="left" w:pos="1097"/>
        </w:tabs>
        <w:jc w:val="left"/>
      </w:pPr>
      <w:r>
        <w:drawing>
          <wp:inline distT="0" distB="0" distL="114300" distR="114300">
            <wp:extent cx="5274310" cy="62992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404页面处理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在浏览器上故意输错地址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"http://localhost:8080/batchAddx?username=enjoy&amp;passwd=123，后端并没有这服务，虽然已经做了相关的异常捕获"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localhost:8080/batchAddx?username=enjoy&amp;passwd=123，后端并没有这服务，虽然已经做了相关的异常捕获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，但浏览器还是显示了。</w:t>
      </w:r>
    </w:p>
    <w:p>
      <w:r>
        <w:drawing>
          <wp:inline distT="0" distB="0" distL="114300" distR="114300">
            <wp:extent cx="5272405" cy="42672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这个时候就要做404（其他异常代码一样）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在配置这样错误页面的时候，以前是在WEB.XML中进行配置，而在这里，需要有个WebServerFactoryCustomizer的实例进行配置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在前面建立的GlobalExceptionHandler，新建一个方法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WebServerFactoryCustomizer&lt;ConfigurableWebServerFactory&gt; webServerFactoryCustomizer(){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(factory-&gt;{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ErrorPage error404Page = new ErrorPage(HttpStatus.NOT_FOUND, "</w:t>
      </w:r>
      <w:r>
        <w:rPr>
          <w:rFonts w:hint="eastAsia"/>
          <w:color w:val="FF0000"/>
          <w:lang w:val="en-US" w:eastAsia="zh-CN"/>
        </w:rPr>
        <w:t>/404.do</w:t>
      </w:r>
      <w:r>
        <w:rPr>
          <w:rFonts w:hint="eastAsia"/>
          <w:lang w:val="en-US" w:eastAsia="zh-CN"/>
        </w:rPr>
        <w:t>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factory.addErrorPages( error404Page);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新建BaseController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BaseController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@RequestMapping("/404.do")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Object error_404()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"你要找的页面，被lison偷吃了！";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重启服务，在浏览器上输入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localhost:8080/batchAddx?username=enjoy&amp;passwd=123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此时，页面返回“你要找的页面，被lison偷吃了！”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  <w:r>
        <w:rPr>
          <w:rFonts w:hint="eastAsia"/>
          <w:lang w:val="en-US" w:eastAsia="zh-CN"/>
        </w:rPr>
        <w:t xml:space="preserve">WebServerFactoryCustomizer这种配置方式是在SpringBoot2之后才这样配置的，在1.X的版本需要用到的是EmbeddedServletContainerCustomizer 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public EmbeddedServletContainerCustomizer containerCustomizer()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return (container -&gt;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ErrorPage error404Page = new ErrorPage(HttpStatus.NOT_FOUND, "/404.do");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container.addErrorPages( error404Page);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458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tabs>
          <w:tab w:val="left" w:pos="1458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静态资源访问</w:t>
      </w:r>
    </w:p>
    <w:p>
      <w:r>
        <w:t>静态资源：js, css, html, 图片，音视频等</w:t>
      </w:r>
    </w:p>
    <w:p>
      <w:r>
        <w:t>静态资源路径：是指系统可以直接访问的路径，且路径下的所有文件均可被用户直接读取。</w:t>
      </w:r>
    </w:p>
    <w:p>
      <w:r>
        <w:t>Spring Boot默认提供静态资源目录位置需置于classpath下，目录名需符合如下规则：</w:t>
      </w:r>
    </w:p>
    <w:p>
      <w:r>
        <w:t>/static</w:t>
      </w:r>
    </w:p>
    <w:p>
      <w:r>
        <w:t>/public</w:t>
      </w:r>
    </w:p>
    <w:p>
      <w:r>
        <w:t>/resources</w:t>
      </w:r>
    </w:p>
    <w:p>
      <w:r>
        <w:t>/META-INF/resources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在resources目录下面建立static文件夹，在文件夹里面任意放张图片。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命名为：enjoy.jpg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1050" cy="16357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在地址栏上输入localhost:8080/enjoy.jpg，可以看到图片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前端界面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一般来说springboot不建议直接使用jsp页面，但不排除有些公司的项目依然使用jsp做前端界面。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springboot内置的tomcat并没有集成对jsp的支持，也没有对EL表达式的支持，因此要使用jsp应该先把相关的依赖集成进来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在pom文件里面新增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&lt;!--JavaServer Pages Standard Tag Library，JSP标准标签库--&gt;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&lt;groupId&gt;javax.servlet&lt;/groupId&gt;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&lt;artifactId&gt;jstl&lt;/artifactId&gt;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&lt;!--内置tocat对Jsp支持的依赖，用于编译Jsp--&gt;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由于要springmvc解析jsp,要配置试图解析器，在applicaiton.properties 里面新增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spring.mvc.view.prefix=/WEB-INF/jsp/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spring.mvc.view.suffix=.jsp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在resources里面新建WEB-INF文件夹，在里面放一个index.jsp页面</w:t>
      </w:r>
    </w:p>
    <w:p>
      <w:r>
        <w:drawing>
          <wp:inline distT="0" distB="0" distL="114300" distR="114300">
            <wp:extent cx="2543175" cy="8286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pageEncoding="UTF-8"%&gt;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http-equiv="Content-Type" content="text/html; charset=UTF-8"&gt;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&lt;title&gt;享学课堂&lt;/title&gt;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&lt;h1&gt;这是个jsp页面!!&lt;/h1&gt;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最后新建一个controller，注意这里的注解是@Controller,千万不能用@RestController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@RequestMapping("/jsp")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JspController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@RequestMapping("/hi")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sayHello()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"index";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在浏览器上输入：localhost:8080/jsp/hi，可以看到JSP页面。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推荐使用模板引擎来渲染html，如果你不是历史遗留项目，一定不要使用JSP，常用的模板引擎很多，有freemark,thymeleaf等，其实都大同小异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其中springboot 强烈推荐的是用thymeleaf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pom文件种添加thymeleaf的支持，并且删除JSP的支持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&lt;artifactId&gt;spring-boot-starter-thymeleaf&lt;/artifactId&gt;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strike/>
          <w:dstrike w:val="0"/>
          <w:lang w:val="en-US" w:eastAsia="zh-CN"/>
        </w:rPr>
        <w:t xml:space="preserve"> &lt;!--&amp;lt;!&amp;ndash;JavaServer Pages Standard Tag Library，JSP标准标签库&amp;ndash;&amp;gt;--&gt;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&lt;!--&lt;groupId&gt;javax.servlet&lt;/groupId&gt;--&gt;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&lt;!--&lt;artifactId&gt;jstl&lt;/artifactId&gt;--&gt;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&lt;!--&lt;/dependency&gt;--&gt;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&lt;!--&amp;lt;!&amp;ndash;内置tocat对Jsp支持的依赖，用于编译Jsp&amp;ndash;&amp;gt;--&gt;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&lt;!--&lt;dependency&gt;--&gt;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&lt;!--&lt;groupId&gt;org.apache.tomcat.embed&lt;/groupId&gt;--&gt;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    &lt;!--&lt;artifactId&gt;tomcat-embed-jasper&lt;/artifactId&gt;--&gt;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&lt;!--&lt;/dependency&gt;--&gt;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删除application.properties文件里面视图解析器内容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#spring.mvc.view.prefix=/WEB-INF/jsp/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#spring.mvc.view.suffix=.jsp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新建Controller内容如下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org.springframework.ui.ModelMap;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@RequestMapping("/tpl")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ThymeleafController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@RequestMapping("/testThymeleaf")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testThymeleaf(ModelMap map)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设置属性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map.addAttribute("name", 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testThymeleaf：为模板文件的名称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 对应src/main/resources/templates/testThymeleaf.html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return "testThymeleaf";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</w:pPr>
      <w:r>
        <w:rPr>
          <w:rFonts w:hint="eastAsia"/>
          <w:lang w:val="en-US" w:eastAsia="zh-CN"/>
        </w:rPr>
        <w:t>Springboot默认的模板配置路径为：</w:t>
      </w:r>
      <w:r>
        <w:t>src/main/resources/templates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在resources目录里面新建一个</w:t>
      </w:r>
      <w:r>
        <w:t>templates</w:t>
      </w:r>
      <w:r>
        <w:rPr>
          <w:rFonts w:hint="eastAsia"/>
          <w:lang w:val="en-US" w:eastAsia="zh-CN"/>
        </w:rPr>
        <w:t>目录，在目录里面新建testThymeleaf.html文件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xmlns:th="http://www.w3.org/1999/xhtml"&gt;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 lang="en"&gt;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&lt;meta charset="UTF-8"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&lt;title&gt;enjoy&lt;/title&gt;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 th:text="${name}"/&gt;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/>
          <w:lang w:val="en-US" w:eastAsia="zh-CN"/>
        </w:rPr>
        <w:t>在浏览器上输入：localhost:8080/tpl/testThymeleaf，可以看到页面。</w:t>
      </w:r>
    </w:p>
    <w:p>
      <w:pPr>
        <w:tabs>
          <w:tab w:val="left" w:pos="1045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集成Swagger2构建API文档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Swagger2 的作用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随项目自动生成强大RESTful API文档，减少工作量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API文档与代码整合在一起，便于同步更新API说明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页面测试功能来调试每个RESTful API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修改pom文件，添加swagger2的相关依赖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&lt;groupId&gt;io.springfox&lt;/groupId&gt;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&lt;artifactId&gt;springfox-swagger2&lt;/artifactId&gt;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&lt;version&gt;2.7.0&lt;/version&gt;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&lt;groupId&gt;io.springfox&lt;/groupId&gt;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&lt;artifactId&gt;springfox-swagger-ui&lt;/artifactId&gt;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&lt;version&gt;2.7.0&lt;/version&gt;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新建一个swagger的配置类</w:t>
      </w:r>
      <w:r>
        <w:t>SwaggerConfig.java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cn.enjoy.utils;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springfox.documentation.builders.ApiInfoBuilder;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springfox.documentation.builders.PathSelectors;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springfox.documentation.builders.RequestHandlerSelectors;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springfox.documentation.service.ApiInfo;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springfox.documentation.service.Contact;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springfox.documentation.spi.DocumentationType;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springfox.documentation.spring.web.plugins.Docket;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springfox.documentation.swagger2.annotations.EnableSwagger2;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@EnableSwagger2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SwaggerConfig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Docket createRestApi()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Docket(DocumentationType.SWAGGER_2)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.apiInfo(apiInfo())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.select()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.apis(RequestHandlerSelectors.basePackage("cn.enjoy"))// 指定扫描包下面的注解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.paths(PathSelectors.any())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创建api的基本信息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ApiInfo apiInfo()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ApiInfoBuilder()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.title("集成Swagger2构建RESTful APIs")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.description("集成Swagger2构建RESTful APIs")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.termsOfServiceUrl("http://www.xiangxueketang.cn/")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.contact(new Contact("enjoy","cn.xiangxueketang","enjoy@enjoy.cn"))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.version("1.0.0")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新建Controller用于显示相关接口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io.swagger.annotations.ApiImplicitParam;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io.swagger.annotations.ApiOperation;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org.springframework.web.bind.annotation.PathVariable;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org.springframework.web.bind.annotation.RequestMethod;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java.util.HashMap;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java.util.Map;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@RequestMapping(value="/swagger")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SwaggerController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@ApiOperation(value="获取用户信息", notes="根据id来获取用户详细信息")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@ApiImplicitParam(name="id", value="用户ID", required=true, dataType="String")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@RequestMapping(value="/{id}", method= RequestMethod.GET)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Map&lt;String,String&gt; getInfo(@PathVariable String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Map&lt;String ,String&gt; map = new HashMap&lt;String, String&gt;();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map.put("name", "lison");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map.put("age", "38");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访问：http://localhost:8080/swagger-ui.html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java有许多的日志组件，比如 log4j,log4j2,logback还有java自生提供的Java Util Logging，其实在springboot中对这些组件都提供了支持，log4j，log4j2和logback都提供相应的组件支持。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Logback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在springboot中默认使用的日志工具是logback,不过在提及具体的日志工具之前要提一个名词，这个名词就是slf4j(Simple Logging Facade For Java)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百度百科解释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"https://baike.baidu.com/item/slf4j/6408868"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https://baike.baidu.com/item/slf4j/6408868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slf4j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不是具体的日志解决方案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它有点类似于jdbc,使用了门面模式，是一个针对各类日志的抽象实现，既然是抽象的日志实现，在springboot中肯定不需要额外导入。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注意：</w:t>
      </w:r>
      <w:r>
        <w:t>spring-boot-starter</w:t>
      </w:r>
      <w:r>
        <w:rPr>
          <w:rFonts w:hint="eastAsia"/>
          <w:lang w:val="en-US" w:eastAsia="zh-CN"/>
        </w:rPr>
        <w:t>中就提供了对</w:t>
      </w:r>
      <w:r>
        <w:t>spring-boot-starter-logging</w:t>
      </w:r>
      <w:r>
        <w:rPr>
          <w:rFonts w:hint="eastAsia"/>
          <w:lang w:val="en-US" w:eastAsia="zh-CN"/>
        </w:rPr>
        <w:t>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t>spring-boot-starter-logging</w:t>
      </w:r>
      <w:r>
        <w:rPr>
          <w:rFonts w:hint="eastAsia"/>
          <w:lang w:val="en-US" w:eastAsia="zh-CN"/>
        </w:rPr>
        <w:t>中可以看到以及集成了slf4j与具体实现logback的默认支持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76855" cy="2661285"/>
            <wp:effectExtent l="0" t="0" r="444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修改UserController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final Logger logger = LoggerFactory.getLogger(UserController.class);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171065"/>
            <wp:effectExtent l="0" t="0" r="762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在浏览器上输入：localhost:8080/hello，可以看控制台日志的输出</w:t>
      </w:r>
    </w:p>
    <w:p>
      <w:r>
        <w:drawing>
          <wp:inline distT="0" distB="0" distL="114300" distR="114300">
            <wp:extent cx="5267325" cy="139065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日志级别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修改controller 把日志的输出改成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logger.debug("这个一个hello日志");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这个时候重启，再调用，发现后台并不会有任何输出，这原因是日志级别在作祟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 Boot 配置的是INFO 日志级别，也就是会输出INFO级别以上的日志(ERROR, WARN, INFO)。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 Debug 级别的日志。在 src/main/resources/application.properties 中配置。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debug=true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此外，配置 logging.level.* 来具体输出哪些包的日志级别。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logging.level.root=INFO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logging.level.org.springframework.web=DEBUG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logging.level.cn.enjoy.controller=DEBUG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43885" cy="1817370"/>
            <wp:effectExtent l="0" t="0" r="1841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这个时候，包括springframework.web以及cn.enjoy.controller的debug日志都可以输出来了</w:t>
      </w:r>
    </w:p>
    <w:p>
      <w:r>
        <w:drawing>
          <wp:inline distT="0" distB="0" distL="114300" distR="114300">
            <wp:extent cx="5270500" cy="7366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t>日志文件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一般情况下，springboot日志只会输出到控制台，并不会写入到日志文件，但是，在一些正式环境的应用中，我们需要</w:t>
      </w:r>
      <w:r>
        <w:t>通过在 application.properites 文件中配置 logging.file 文件名称和 logging.path 文件路径，将日志输出到日志文件中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logging.path = /var/tmp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logging.file =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logging.level.root = info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如果只配置 logging.path，在 /var/tmp文件夹生成一个日志文件为 spring.log。如果只配置 logging.file，会在项目的当前路径下生成一个 xxx.log 日志文件。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这里有一个坑，logging.path 和logging.file都配置了，只会有logging.file生效，所以，如果要指定日志生成的具体位置使用logging.file 配置就好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在application.properties中配置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logging.file =F:\\log\\enjoy.log</w:t>
      </w:r>
    </w:p>
    <w:p>
      <w:r>
        <w:drawing>
          <wp:inline distT="0" distB="0" distL="114300" distR="114300">
            <wp:extent cx="3064510" cy="1951990"/>
            <wp:effectExtent l="0" t="0" r="254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这样在F盘的相应位置出现日志文件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t>log4j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在spring-boot-dependencies POMs中搜索spring-boot-starter-log4j2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发现Spring boot父Pom中自己提供了这个依赖，于是我们加入如下jar依赖：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&lt;artifactId&gt;spring-boot-starter-logging&lt;/artifactId&gt;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&lt;artifactId&gt;spring-boot-starter-log4j2&lt;/artifactId&gt;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由于默认使用logback在扩展log4j2之前先要把logback移除</w:t>
      </w:r>
    </w:p>
    <w:p>
      <w:pPr>
        <w:rPr>
          <w:rFonts w:hint="eastAsia"/>
          <w:lang w:val="en-US" w:eastAsia="zh-CN"/>
        </w:rPr>
      </w:pPr>
    </w:p>
    <w:p>
      <w:r>
        <w:t>日志使用跟上面logback一样。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t>log4j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如果不只为了学习集成log4j,在工作是最好不要使用log4j,毕竟有了log4j2,也有了logback使用log4j就是吃饱了撑着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在springboot中并没有提供对log4j这个依赖的支持，因此要使用它配置起来还是挺麻烦的。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在： mvnrepository.com 中发现log4j最新版本spring-boot-starter-log4j是1.3.8.RELEASE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修改pom.xml文件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&lt;artifactId&gt;spring-boot-starter-web&lt;/artifactId&gt;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&lt;exclusions&gt;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&lt;exclusion&gt;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&lt;artifactId&gt;spring-boot-starter-logging&lt;/artifactId&gt;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&lt;/exclusion&gt;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&lt;/exclusions&gt;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&lt;artifactId&gt;spring-boot-starter-log4j&lt;/artifactId&gt;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&lt;version&gt;1.3.8.RELEASE&lt;/version&gt;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在classpath下增加</w:t>
      </w:r>
      <w:r>
        <w:t>log4j.properties</w:t>
      </w:r>
      <w:r>
        <w:rPr>
          <w:rFonts w:hint="eastAsia"/>
          <w:lang w:val="en-US" w:eastAsia="zh-CN"/>
        </w:rPr>
        <w:t>文件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log4j.rootCategory=INFO, stdout, file, errorfile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log4j.category.cn.enjoy=INFO, myFile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log4j.logger.error=errorfile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控制台输出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log4j.appender.stdout.layout.ConversionPattern=%d{yyyy-MM-dd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root日志输出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log4j.appender.file.file=logs/all.log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log4j.appender.file.layout.ConversionPattern=%d{yyyy-MM-dd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error日志输出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log4j.appender.errorfile.file=logs/error.log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log4j.appender.errorfile.Threshold = ERROR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log4j.appender.errorfile.layout.ConversionPattern=%d{yyyy-MM-dd HH:mm:ss,SSS} %5p %c{1}:%L - %m%n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cn.enjoy下的日志输出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log4j.appender.myFile=org.apache.log4j.DailyRollingFileAppender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log4j.appender.myFile.file=logs/my.log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log4j.appender.myFile.DatePattern='.'yyyy-MM-dd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log4j.appender.myFile.layout=org.apache.log4j.PatternLayout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log4j.appender.myFile.layout.ConversionPattern=%d{yyyy-MM-dd HH:mm:ss,SSS} %5p %c{1}:%L ---- %m%n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在代码中使用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org.apache.log4j.Logger;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final Logger logger = Logger.getLogger(xxx.class);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使用AOP统一日志处理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为了防止在工作中经常在代码中加入大量的日志处理代码，在实际项目开发中，一般使用AOP统一完成日志处理工作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修改pom文件，引入springboot对aop的支持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&lt;artifactId&gt;spring-boot-starter-aop&lt;/artifactId&gt;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&lt;/dependency&gt;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新增AOP日志处理类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cn.enjoy.utils;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org.aspectj.lang.JoinPoint;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org.aspectj.lang.annotation.AfterReturning;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org.aspectj.lang.annotation.Before;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org.aspectj.lang.annotation.Pointcut;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org.slf4j.Logger;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org.springframework.web.context.request.RequestContextHolder;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org.springframework.web.context.request.ServletRequestAttributes;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javax.servlet.http.HttpServletRequest;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 java.util.Enumeration;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@Aspect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@Component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WebLogAspect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private static final Logger logger = LoggerFactory.getLogger(WebLogAspect.class);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@Pointcut("execution(public * cn.enjoy.controller.*.*(..))")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webLog()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@Before("webLog()")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doBefore(JoinPoint joinPoint) throws Throwable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接收到请求，记录请求内容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ServletRequestAttributes attributes = (ServletRequestAttributes) RequestContextHolder.getRequestAttributes();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HttpServletRequest request = attributes.getRequest();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记录下请求内容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logger.info("URL : " + request.getRequestURL().toString());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logger.info("HTTP_METHOD : " + request.getMethod());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logger.info("IP : " + request.getRemoteAddr());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Enumeration&lt;String&gt; enu = request.getParameterNames();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(enu.hasMoreElements())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String name = (String) enu.nextElement();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logger.info("name:{},value:{}", name, request.getParameter(name));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@AfterReturning(returning = "ret", pointcut = "webLog()")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void doAfterReturning(Object ret) throws Throwable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处理完请求，返回内容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logger.info("RESPONSE : " + ret);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S</w:t>
      </w:r>
      <w:r>
        <w:t xml:space="preserve">pring </w:t>
      </w:r>
      <w:r>
        <w:rPr>
          <w:rFonts w:hint="eastAsia"/>
          <w:lang w:val="en-US" w:eastAsia="zh-CN"/>
        </w:rPr>
        <w:t>B</w:t>
      </w:r>
      <w:r>
        <w:t>oot 热加载/部署</w:t>
      </w:r>
    </w:p>
    <w:p>
      <w:r>
        <w:rPr>
          <w:rFonts w:hint="eastAsia"/>
          <w:lang w:val="en-US" w:eastAsia="zh-CN"/>
        </w:rPr>
        <w:t>热部署不会用在生产环境，但对于程序员开发的效率，还是有一定帮助的，</w:t>
      </w:r>
      <w:r>
        <w:rPr>
          <w:rFonts w:hint="eastAsia"/>
        </w:rPr>
        <w:t>所谓的热部署，就是在应用程序在不停止的情况下，实现新的部署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 xml:space="preserve">spring-boot-devtools 是一个为开发者服务的一个模块，其中最重要的功能就是自动应用代码更改到最新的App上面去。原理是在发现代码有更改之后，重新启动应用，但是速度比手动停止后再启动还要更快，更快指的不是节省出来的手工操作的时间。 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其深层原理是使用了两个ClassLoader，一个Classloader加载那些不会改变的类（第三方Jar包），另一个ClassLoader加载会更改的类，称为  restart ClassLoader  </w:t>
      </w:r>
    </w:p>
    <w:p>
      <w:pPr>
        <w:rPr>
          <w:rFonts w:hint="eastAsia"/>
        </w:rPr>
      </w:pPr>
      <w:r>
        <w:rPr>
          <w:rFonts w:hint="eastAsia"/>
        </w:rPr>
        <w:t>,这样在有代码更改的时候，原来的restart ClassLoader 被丢弃，重新创建一个restart ClassLoader，由于需要加载的类相比较少，所以实现了较快的重启时间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修改pom文件，增加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&lt;artifactId&gt;spring-boot-devtools&lt;/artifactId&gt;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修改properties文件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如果使用的  Thymeleaf  模板，那么请直接在application.properties中添加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spring.thymeleaf.cache=false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如果使用的 FreeMarker 模板，那么请直接在application.properties中添加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spring.freemarker.cache=false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如果你是使用eclipse,请忽略，但如果你是使用IDEA，由于idea 没有保存修改的，也就是说在idea中并不会因为你ctrl+s 就重新编译代码。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那么就需要额外的配置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在pom文件中，增加编译插件，让代码有变动的时候也编译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&lt;artifactId&gt;spring-boot-maven-plugin&lt;/artifactId&gt;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lang w:val="en-US" w:eastAsia="zh-CN"/>
        </w:rPr>
        <w:t>&lt;!-- 如果不设置fork,那么不会restart,devtools热部署不会起作用--&gt;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&lt;fork&gt;true&lt;/fork&gt;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&lt;/build&gt;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手动：修改完代码，按快捷键Ctrl+F9，手动构建项目，或者只修改单个类文件的话，按Ctrl+Shift+F9，重新编译该类文件，即可触发重启服务。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     1）File -&gt; Settings -&gt; Compiler，勾选 Build Project automatically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2322195"/>
            <wp:effectExtent l="0" t="0" r="63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2）按快捷键Ctrl+Shift+Alt+/，选择1.Registry...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4725" cy="990600"/>
            <wp:effectExtent l="0" t="0" r="9525" b="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3）勾选 compiler.automake.allow.when.app.running 即可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1765" cy="2468880"/>
            <wp:effectExtent l="0" t="0" r="635" b="762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900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这个时候修改JAVA文件或者模板文件都自动会生效</w:t>
      </w:r>
    </w:p>
    <w:p>
      <w:pPr>
        <w:tabs>
          <w:tab w:val="left" w:pos="900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编译，打包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快速入门进行到这里，其实已经差不多了，能应对绝大多数开发常见，接下来就是导包部署。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在pom文件中新增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&lt;build&gt;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&lt;groupId&gt;org.apache.maven.plugins&lt;/groupId&gt;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&lt;artifactId&gt;maven-compiler-plugin&lt;/artifactId&gt;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&lt;source&gt;1.8&lt;/source&gt;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&lt;target&gt;1.8&lt;/target&gt;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&lt;artifactId&gt;spring-boot-maven-plugin&lt;/artifactId&gt;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&lt;!-- 如果不设置fork,那么不会restart,devtools热部署不会起作用--&gt;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&lt;fork&gt;true&lt;/fork&gt;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&lt;/configuration&gt;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&lt;executions&gt;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&lt;execution&gt;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&lt;goals&gt;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&lt;goal&gt;repackage&lt;/goal&gt;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&lt;/goals&gt;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&lt;/execution&gt;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&lt;/executions&gt;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&lt;/plugin&gt;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&lt;/plugins&gt;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&lt;/build&gt;</w:t>
      </w:r>
    </w:p>
    <w:p>
      <w:pPr>
        <w:rPr>
          <w:rFonts w:hint="eastAsia"/>
        </w:rPr>
      </w:pPr>
    </w:p>
    <w:p>
      <w:r>
        <w:rPr>
          <w:rFonts w:hint="eastAsia"/>
        </w:rPr>
        <w:t>使用</w:t>
      </w:r>
      <w:r>
        <w:t>mvn c</w:t>
      </w:r>
      <w:r>
        <w:rPr>
          <w:rFonts w:hint="eastAsia"/>
          <w:lang w:val="en-US" w:eastAsia="zh-CN"/>
        </w:rPr>
        <w:t>l</w:t>
      </w:r>
      <w:r>
        <w:t xml:space="preserve">ean  package </w:t>
      </w:r>
      <w:r>
        <w:rPr>
          <w:rFonts w:hint="eastAsia"/>
        </w:rPr>
        <w:t>打包</w:t>
      </w:r>
    </w:p>
    <w:p/>
    <w:p>
      <w:pPr>
        <w:rPr>
          <w:rFonts w:hint="eastAsia"/>
          <w:lang w:val="en-US" w:eastAsia="zh-CN"/>
        </w:rPr>
      </w:pPr>
      <w:r>
        <w:t>java –jar</w:t>
      </w:r>
      <w:r>
        <w:rPr>
          <w:rFonts w:hint="eastAsia"/>
          <w:lang w:val="en-US" w:eastAsia="zh-CN"/>
        </w:rPr>
        <w:t xml:space="preserve"> 运行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如果并不希望使用内置的tomcat，希望部署到其他tomcat服务器，那么就需要使用war包部署了。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修改pom文件，打包方式改成war</w:t>
      </w:r>
    </w:p>
    <w:p>
      <w:r>
        <w:drawing>
          <wp:inline distT="0" distB="0" distL="114300" distR="114300">
            <wp:extent cx="3077845" cy="1753235"/>
            <wp:effectExtent l="0" t="0" r="8255" b="184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修改在pom文件，剔除内置tomcat的支持，否则会和外面的tomcat冲突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&lt;artifactId&gt;spring-boot-starter-tomcat&lt;/artifactId&gt;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&lt;!--打包的时候可以不用包进去，别的设施会提供。事实上该依赖理论上可以参与编译，测试，运行等周期。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    相当于compile，但是打包阶段做了exclude操作--&gt;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    &lt;scope&gt;provided&lt;/scope&gt;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 xml:space="preserve">        &lt;/dependency&gt;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修改启动类，使其继承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org.springframework.boot.web.servlet.support.SpringBootServletInitializer，并重写configure方法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org.springframework.boot.builder.SpringApplicationBuilder;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org.springframework.boot.web.servlet.support.SpringBootServletInitializer;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@MapperScan("cn.enjoy.dao")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class App  extends </w:t>
      </w:r>
      <w:r>
        <w:rPr>
          <w:rFonts w:hint="eastAsia"/>
          <w:color w:val="FF0000"/>
          <w:lang w:val="en-US" w:eastAsia="zh-CN"/>
        </w:rPr>
        <w:t xml:space="preserve">SpringBootServletInitializer  </w:t>
      </w:r>
      <w:r>
        <w:rPr>
          <w:rFonts w:hint="eastAsia"/>
          <w:lang w:val="en-US" w:eastAsia="zh-CN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 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SpringApplicationBuilder </w:t>
      </w:r>
      <w:r>
        <w:rPr>
          <w:rFonts w:hint="eastAsia"/>
          <w:color w:val="FF0000"/>
          <w:lang w:val="en-US" w:eastAsia="zh-CN"/>
        </w:rPr>
        <w:t>configure</w:t>
      </w:r>
      <w:r>
        <w:rPr>
          <w:rFonts w:hint="eastAsia"/>
          <w:lang w:val="en-US" w:eastAsia="zh-CN"/>
        </w:rPr>
        <w:t>(SpringApplicationBuilder builder)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builder.sources(App.class);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r>
        <w:rPr>
          <w:rFonts w:hint="eastAsia"/>
        </w:rPr>
        <w:t>使用</w:t>
      </w:r>
      <w:r>
        <w:t>mvn c</w:t>
      </w:r>
      <w:r>
        <w:rPr>
          <w:rFonts w:hint="eastAsia"/>
          <w:lang w:val="en-US" w:eastAsia="zh-CN"/>
        </w:rPr>
        <w:t>l</w:t>
      </w:r>
      <w:r>
        <w:t xml:space="preserve">ean  package </w:t>
      </w:r>
      <w:r>
        <w:rPr>
          <w:rFonts w:hint="eastAsia"/>
        </w:rPr>
        <w:t>打包</w:t>
      </w:r>
    </w:p>
    <w:p>
      <w:pPr>
        <w:ind w:firstLine="263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把war包拷贝到tomcat webapps中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访问：http://localhost:8080/springbootvip/hello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进阶部分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修改pom文件，增加依赖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&lt;artifactId&gt;spring-boot-starter-data-redis&lt;/artifactId&gt;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在properties增加redis配置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 (RedisProperties)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Redis数据库索引（默认为0）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spring.redis.database=0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spring.redis.host=127.0.0.1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Redis服务器连接端口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spring.redis.port=6379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Redis服务器连接密码（默认为空）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spring.redis.password=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连接超时时间（毫秒）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spring.redis.timeout=5000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junit.framework.TestCase;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org.springframework.data.redis.core.RedisTemplate;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org.springframework.data.redis.core.ValueOperations;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SpringRedisTest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RedisTemplate&lt;String,String&gt; redisTemplate;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testRedis()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ValueOperations&lt;String, String&gt; ops = redisTemplate.opsForValue();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ops.set("name", 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value = ops.get("name");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System.out.println(value);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集成RabbitMQ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RabbitMq在后面讲到springcloud的时候还会用到，在这会简单的安装使用下RabbitMq，至于RabbitMQ的详细使用请参考分布式消息队列课题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Windows安装RabbitMQ</w:t>
      </w:r>
    </w:p>
    <w:p>
      <w:r>
        <w:rPr>
          <w:rFonts w:hint="eastAsia"/>
          <w:lang w:val="en-US" w:eastAsia="zh-CN"/>
        </w:rPr>
        <w:t>先安装</w:t>
      </w:r>
      <w:r>
        <w:t>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</w:p>
    <w:p>
      <w:r>
        <w:fldChar w:fldCharType="begin"/>
      </w:r>
      <w:r>
        <w:instrText xml:space="preserve"> HYPERLINK "http://erlang.org/download/otp_win64_20.3.exe" \h </w:instrText>
      </w:r>
      <w:r>
        <w:fldChar w:fldCharType="separate"/>
      </w:r>
      <w:r>
        <w:t>http://erlang.org/download/otp_win64_20.3.exe</w:t>
      </w:r>
      <w:r>
        <w:fldChar w:fldCharType="end"/>
      </w:r>
    </w:p>
    <w:p>
      <w:pPr>
        <w:rPr>
          <w:rFonts w:hint="eastAsia"/>
          <w:color w:val="565A5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t>RabbitMQ Server 3.7.4下载地址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"https://bintray.com/rabbitmq/all/download_file?file_path=rabbitmq-server%2F3.7.4%2Frabbitmq-server-3.7.4.exe"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https://bintray.com/rabbitmq/all/download_file?file_path=rabbitmq-server%2F3.7.4%2Frabbitmq-server-3.7.4.exe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安装好后，启动服务</w:t>
      </w:r>
    </w:p>
    <w:p>
      <w:r>
        <w:drawing>
          <wp:inline distT="0" distB="0" distL="114300" distR="114300">
            <wp:extent cx="3634105" cy="3202305"/>
            <wp:effectExtent l="0" t="0" r="4445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开启web插件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进入rabbitmq安装目录的sbin目录，在命令行界面开启web插件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rabbitmq-plugins enable rabbitmq_management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08145" cy="1156335"/>
            <wp:effectExtent l="0" t="0" r="190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重新启动reabbitmq服务，在地址栏输入</w:t>
      </w:r>
      <w:r>
        <w:fldChar w:fldCharType="begin"/>
      </w:r>
      <w:r>
        <w:instrText xml:space="preserve"> HYPERLINK "http://localhost:15672/" \h </w:instrText>
      </w:r>
      <w:r>
        <w:fldChar w:fldCharType="separate"/>
      </w:r>
      <w:r>
        <w:t>http://localhost:15672/</w:t>
      </w:r>
      <w: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使用默认用户 guest/guest登陆界面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新增用户，并设置权限</w:t>
      </w:r>
    </w:p>
    <w:p>
      <w:r>
        <w:drawing>
          <wp:inline distT="0" distB="0" distL="114300" distR="114300">
            <wp:extent cx="3225165" cy="1703705"/>
            <wp:effectExtent l="0" t="0" r="1333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用新创建的enjoy用户登陆，发现新用户已经新增成功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设置权限</w:t>
      </w:r>
    </w:p>
    <w:p>
      <w:r>
        <w:drawing>
          <wp:inline distT="0" distB="0" distL="114300" distR="114300">
            <wp:extent cx="3482975" cy="1458595"/>
            <wp:effectExtent l="0" t="0" r="3175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点击这用户，设置虚拟主机的权限（全部可读，可写，可配置）</w:t>
      </w:r>
    </w:p>
    <w:p>
      <w:r>
        <w:drawing>
          <wp:inline distT="0" distB="0" distL="114300" distR="114300">
            <wp:extent cx="3359150" cy="2343785"/>
            <wp:effectExtent l="0" t="0" r="12700" b="1841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这个时候一个enjoy新用户设置完毕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SpringBoot中使用RabbitMq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修改pom文件，增加rabbitmq依赖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&lt;artifactId&gt;spring-boot-starter-amqp&lt;/artifactId&gt;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修改配置properties文件，增加rabbitmq的连接信息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## rabbitmq config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spring.rabbitmq.host=localhost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spring.rabbitmq.port=5672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spring.rabbitmq.username=enjoy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spring.rabbitmq.password=123456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创建Rabbit配置类，用来配置队列，交换器，路由等高级信息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org.springframework.amqp.core.Queue;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RabbitConfig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Queue firstQueue()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// 创建一个队列，名称为：enjoy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Queue("enjoy");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创建消息的生产者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org.springframework.amqp.core.AmqpTemplate;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Sender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private AmqpTemplate rabbitTemplate;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void send()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rabbitTemplate.convertAndSend("enjoy", "this a messages !!!");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创建消息的消费者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cn.enjoy.mq;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org.springframework.amqp.rabbit.annotation.RabbitHandler;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org.springframework.amqp.rabbit.annotation.RabbitListener;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//定义该类需要监听的队列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@RabbitListener(queues = "enjoy")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Receiver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@RabbitHandler  //指定对消息的处理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process(String msg)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System.out.println("receive msg : " + msg);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新增单元测试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cn.enjoy.mq.Sender;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@SpringBootTest(classes = App.class)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RabbitmqTest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Sender sender;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public void testRabbitmq()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 sender.send();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85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Actuator监控管理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ctuator是spring boot的一个附加功能,可帮助你在应用程序生产环境时监视和管理应用程序。可以使用HTTP的各种请求来监管,审计,收集应用的运行情况.特别对于微服务管理十分有意义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缺点：没有可视化界面</w:t>
      </w:r>
      <w:r>
        <w:rPr>
          <w:rFonts w:hint="eastAsia"/>
          <w:lang w:val="en-US" w:eastAsia="zh-CN"/>
        </w:rPr>
        <w:t>(Spring cloud 还会用到这功能，就可以看到界面了)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修改pom文件，添加依赖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&lt;artifactId&gt;spring-boot-starter-actuator&lt;/artifactId&gt;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修改application.properties文件，启动监控端点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加载所有的端点/默认只加载了 info / health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management.endpoints.web.exposure.include=*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描述信息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info.blog-url=http://xiangxueketang.cn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info.author=enjoy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info.version=@project.version@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重新启动，在地址栏输入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"http://localhost:8080/actuator/info"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http://localhost:8080/actuator/info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719455"/>
            <wp:effectExtent l="0" t="0" r="762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在界面看到这说明监控成功</w:t>
      </w:r>
    </w:p>
    <w:p/>
    <w:p>
      <w:r>
        <w:t>A</w:t>
      </w:r>
      <w:r>
        <w:rPr>
          <w:rFonts w:hint="eastAsia"/>
        </w:rPr>
        <w:t>ctuator访问路径</w:t>
      </w:r>
    </w:p>
    <w:p>
      <w:r>
        <w:rPr>
          <w:rFonts w:hint="eastAsia"/>
        </w:rPr>
        <w:t>通过actuator/+端点名就可以获取相应的信息。</w:t>
      </w:r>
    </w:p>
    <w:p/>
    <w:tbl>
      <w:tblPr>
        <w:tblStyle w:val="14"/>
        <w:tblW w:w="6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7"/>
        <w:gridCol w:w="4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r>
              <w:rPr>
                <w:rFonts w:hint="eastAsia"/>
              </w:rPr>
              <w:t>路径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" w:hRule="atLeast"/>
        </w:trPr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/actuator/beans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显示应用程序中所有Spring bean的完整列表。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/actuator/configprops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显示所有配置信息。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/actuator/env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陈列所有的环境变量。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/actuator/mappings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显示所有@RequestMapping的url整理列表。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/actuator/health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显示应用程序运行状况信息</w:t>
            </w:r>
            <w:r>
              <w:rPr>
                <w:rFonts w:hint="eastAsia"/>
                <w:sz w:val="20"/>
                <w:szCs w:val="22"/>
              </w:rPr>
              <w:t xml:space="preserve"> up表示成功 </w:t>
            </w:r>
            <w:r>
              <w:rPr>
                <w:sz w:val="20"/>
                <w:szCs w:val="22"/>
              </w:rPr>
              <w:t>down失败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/actuator/info</w:t>
            </w:r>
          </w:p>
        </w:tc>
        <w:tc>
          <w:tcPr>
            <w:tcW w:w="4127" w:type="dxa"/>
          </w:tcPr>
          <w:p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查看自定义应用信息</w:t>
            </w:r>
          </w:p>
        </w:tc>
      </w:tr>
    </w:tbl>
    <w:p>
      <w:pPr>
        <w:rPr>
          <w:rFonts w:ascii="楷体" w:hAnsi="楷体" w:eastAsia="楷体"/>
          <w:sz w:val="18"/>
          <w:szCs w:val="18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自定义Starter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SpringBoot的过程中，不管是集成redis还是RabbitMQ，甚至是前面集成mybatis已经学习了很多starter，这些starter都是springboot为我们提供的一些封装，这些starter能非常方便快捷的增加功能，并不需要很多配置，即使需要配置也就在application.properties稍微配置下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那么接下来就学习下怎么创建属于自己的starter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redis-starter插件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前面已经使用过</w:t>
      </w:r>
      <w:r>
        <w:rPr>
          <w:rFonts w:hint="eastAsia"/>
          <w:lang w:val="en-US" w:eastAsia="zh-CN"/>
        </w:rPr>
        <w:t>spring-boot-starter-data-redis，这个starter是用来集成redis的，那么接下来完成一个starter,这个starter也就集成下redis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新建一个项目，这个项目不需要web功能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pom文件内容如下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&lt;artifactId&gt;redis-starter&lt;/artifactId&gt;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&lt;groupId&gt;redis.clients&lt;/groupId&gt;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&lt;artifactId&gt;jedis&lt;/artifactId&gt;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&lt;version&gt;3.0.1&lt;/version&gt;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创建一个RedisProperties用于加载Redis需要的配置，这里为简单起见，并没有设置密码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cn.enjoy.redis;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@ConfigurationProperties(prefix = "redis")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RedisProperties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String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int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int getPort()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void setPort(int port)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this.port = 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String getHost()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void setHost(String host)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this.host = host;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创建一个配置类，这个配置类用于加载配置，并实例化Jedis客户端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cn.enjoy.redis;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org.springframework.boot.autoconfigure.condition.ConditionalOnClass;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org.springframework.boot.autoconfigure.condition.ConditionalOnMissingBean;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org.springframework.boot.autoconfigure.condition.ConditionalOnProperty;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org.springframework.boot.context.properties.EnableConfigurationProperties;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redis.clients.jedis.Jedis;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 //开启配置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@ConditionalOnClass(Jedis.class)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@EnableConfigurationProperties(RedisProperties.class) //开启使用映射实体对象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@ConditionalOnProperty//存在对应配置信息时初始化该配置类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prefix = "redis",//存在配置前缀redis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value = "enabled",//开启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matchIfMissing = true//缺失检查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RedisAutoConfiguration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@ConditionalOnMissingBean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Jedis jedis(RedisProperties redisProperties){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return new Jedis(redisProperties.getHost(), redisProperties.getPort());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自动化配置代码中有很多我们之前没有用到的注解配置，我们从上开始讲解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@Configuration：这个配置就不用多做解释了，我们一直在使用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@EnableConfigurationProperties：这是一个开启使用配置参数的注解，value值就是我们配置实体参数映射的ClassType，将配置实体作为配置来源。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SpringBoot内置条件注解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有关@ConditionalOnXxx相关的注解这里要系统的说下，因为这个是我们配置的关键，根据名称我们可以理解为具有Xxx条件，当然它实际的意义也是如此，条件注解是一个系列，下面我们详细做出解释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@ConditionalOnBean：当SpringIoc容器内存在指定Bean的条件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@ConditionalOnClass：当SpringIoc容器内存在指定Class的条件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@ConditionalOnExpression：基于SpEL表达式作为判断条件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@ConditionalOnJava：基于JVM版本作为判断条件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@ConditionalOnMissingBean：当SpringIoc容器内不存在指定Bean的条件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@ConditionalOnMissingClass：当SpringIoc容器内不存在指定Class的条件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@ConditionalOnNotWebApplication：当前项目不是Web项目的条件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@ConditionalOnProperty：指定的属性是否有指定的值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@ConditionalOnResource：类路径是否有指定的值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@ConditionalOnSingleCandidate：当指定Bean在SpringIoc容器内只有一个，或者虽然有多个但是指定首选的Bean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@ConditionalOnWebApplication：当前项目是Web项目的条件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以上注解都是元注解@Conditional演变而来的，根据不用的条件对应创建以上的具体条件注解。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到目前为止我们还没有完成自动化配置starter，我们需要了解SpringBoot运作原理后才可以完成后续编码。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Starter自动化运作原理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在注解@SpringBootApplication上存在一个开启自动化配置的注解@EnableAutoConfiguration来完成自动化配置，注解源码如下所示：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@AutoConfigurationPackage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@Import({EnableAutoConfigurationImportSelector.class})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@interface EnableAutoConfiguration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String ENABLED_OVERRIDE_PROPERTY = "spring.boot.enableautoconfiguration";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Class&lt;?&gt;[] exclude() default {};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String[] excludeName() default {};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85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@EnableAutoConfiguration注解内使用到了@import注解来完成导入配置的功能，而EnableAutoConfigurationImportSelector内部则是使用了SpringFactoriesLoader.loadFactoryNames方法进行扫描具有META-INF/spring.factories文件的jar包。我们可以先来看下spring-boot-autoconfigure包内的spring.factories文件内容，如下所示：</w:t>
      </w:r>
    </w:p>
    <w:p>
      <w:pPr>
        <w:tabs>
          <w:tab w:val="left" w:pos="785"/>
        </w:tabs>
        <w:jc w:val="left"/>
      </w:pPr>
      <w:r>
        <w:drawing>
          <wp:inline distT="0" distB="0" distL="114300" distR="114300">
            <wp:extent cx="3104515" cy="1244600"/>
            <wp:effectExtent l="0" t="0" r="635" b="1270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5"/>
        </w:tabs>
        <w:jc w:val="left"/>
      </w:pPr>
    </w:p>
    <w:p>
      <w:pPr>
        <w:tabs>
          <w:tab w:val="left" w:pos="785"/>
        </w:tabs>
        <w:jc w:val="left"/>
      </w:pPr>
      <w:r>
        <w:t>可以看到配置的结构形式是Key=&gt;Value形式，多个Value时使用,隔开，那我们在自定义starter内也可以使用这种形式来完成，我们的目的是为了完成自动化配置，所以我们这里Key则是需要使用org.springframework.boot.autoconfigure.EnableAutoConfiguration</w:t>
      </w:r>
    </w:p>
    <w:p>
      <w:pPr>
        <w:tabs>
          <w:tab w:val="left" w:pos="785"/>
        </w:tabs>
        <w:jc w:val="left"/>
      </w:pP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自定义</w:t>
      </w:r>
      <w:r>
        <w:rPr>
          <w:b/>
          <w:bCs/>
        </w:rPr>
        <w:t>spring.factories</w:t>
      </w:r>
    </w:p>
    <w:p>
      <w:r>
        <w:t>我们在src/main/resource目录下创建META-INF目录，并在目录内添加文件spring.factories，具体内容如下所示：</w:t>
      </w:r>
    </w:p>
    <w:p/>
    <w:p>
      <w:r>
        <w:t>#配置自定义Starter的自动化配置</w:t>
      </w:r>
    </w:p>
    <w:p>
      <w:r>
        <w:t>org.springframework.boot.autoconfigure.EnableAutoConfiguration=</w:t>
      </w:r>
      <w:r>
        <w:rPr>
          <w:rFonts w:hint="eastAsia"/>
        </w:rPr>
        <w:t>cn.enjoy.redis.RedisAutoConfiguration</w:t>
      </w:r>
    </w:p>
    <w:p>
      <w:pPr>
        <w:tabs>
          <w:tab w:val="left" w:pos="785"/>
        </w:tabs>
        <w:jc w:val="left"/>
        <w:rPr>
          <w:rFonts w:hint="eastAsia" w:eastAsiaTheme="minorEastAsia"/>
          <w:lang w:val="en-US" w:eastAsia="zh-CN"/>
        </w:rPr>
      </w:pPr>
    </w:p>
    <w:p>
      <w:pPr>
        <w:tabs>
          <w:tab w:val="left" w:pos="78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目前为止自定义的starter已经开发完毕</w:t>
      </w:r>
    </w:p>
    <w:p>
      <w:pPr>
        <w:tabs>
          <w:tab w:val="left" w:pos="785"/>
        </w:tabs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新建项目测试startser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创建一个新的项目，这项目用来测试前面创建的redis-starter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Pom文件配置如下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&lt;artifactId&gt;testRedisStarter&lt;/artifactId&gt;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&lt;artifactId&gt;redis-starter&lt;/artifactId&gt;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新建一个springboot启动类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新建application.properties在里面配置redis连接相关信息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redis.port=6379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72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redis.host=127.0.0.1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准备好这些后，启动redis，新建立一个测试类，运行测试方法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redis.clients.jedis.Jedis;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@SpringBootTest(classes = App.class)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RedisTest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private Jedis jedis;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public  void test()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jedis.set("enjoy","enjoy");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String enjoy = jedis.get("enjoy");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  System.out.println(enjoy);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到这一步，自定义redis-stater搞定</w:t>
      </w:r>
    </w:p>
    <w:p>
      <w:pPr>
        <w:tabs>
          <w:tab w:val="left" w:pos="626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CLI是一个命令行工具，如果想使用Spring进行快速开发可以使用它。它允许你运行Groovy脚本，这意味着你可以使用熟悉的类Java语法，并且没有那么多的模板代码。你可以通过Spring Boot CLI启动新项目，或为它编写命令。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Groovy是个基于</w:t>
      </w:r>
      <w:r>
        <w:t>JVM(Java虚拟机)</w:t>
      </w:r>
      <w:r>
        <w:rPr>
          <w:rFonts w:hint="eastAsia"/>
          <w:lang w:val="en-US" w:eastAsia="zh-CN"/>
        </w:rPr>
        <w:t>的敏捷开发语音，既然是基于jvm,那么在groovy里面使用任何java的组件他都是可以支持识别的，在大概5，6年前Groovy比较火，尤其微信公众刚开放的那段时间，很多微信的后端程序都是基于grails开发的。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解压安装SpringBoot CLI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https://repo.spring.io/release/org/springframework/boot/spring-boot-cli/2.1.2.RELEASE/spring-boot-cli-2.1.2.RELEASE-bin.zip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解压后目录如下</w:t>
      </w:r>
    </w:p>
    <w:p>
      <w:r>
        <w:drawing>
          <wp:inline distT="0" distB="0" distL="114300" distR="114300">
            <wp:extent cx="4265930" cy="1461770"/>
            <wp:effectExtent l="0" t="0" r="1270" b="508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当然，为了方便你可以配置环境变量，但由于这个cli使用得并不频繁，老师就不配置了。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.\spring.bat --version</w:t>
      </w:r>
    </w:p>
    <w:p>
      <w:r>
        <w:drawing>
          <wp:inline distT="0" distB="0" distL="114300" distR="114300">
            <wp:extent cx="4334510" cy="499110"/>
            <wp:effectExtent l="0" t="0" r="8890" b="152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可以查看Spring CLI的版本信息。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新建一个groovy的文件 hello.groovy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WebApplication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home()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"Hello World!"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使用命令可以启动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.\spring.bat run .\hello.groovy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1336040"/>
            <wp:effectExtent l="0" t="0" r="0" b="1651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这个时候他会自动下载依赖，并运行项目。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刚开始学习springboot的时候经常使用http://start.spring.io/ 构建项目</w:t>
      </w:r>
    </w:p>
    <w:p>
      <w:r>
        <w:drawing>
          <wp:inline distT="0" distB="0" distL="114300" distR="114300">
            <wp:extent cx="3227070" cy="1186180"/>
            <wp:effectExtent l="0" t="0" r="11430" b="139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生成后</w:t>
      </w:r>
    </w:p>
    <w:p>
      <w:r>
        <w:drawing>
          <wp:inline distT="0" distB="0" distL="114300" distR="114300">
            <wp:extent cx="3029585" cy="1059815"/>
            <wp:effectExtent l="0" t="0" r="18415" b="698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其实这个功能你完全也可以使用 SpringBoot CLI，完成构建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./spring init --build=maven --java-version=1.8 --dependencies=web --packaging=jar --boot-version=1.5.3.RELEASE --groupId=enjoy --artifactId=demo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项目创建成功！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在默认情况下，我们会使用@SpringBootApplication注解来自动获取应用的配置信息，但这样也会带来一些副作用。使用这个注解后，会触发自动配置（auto-configuration）和组件扫描（component scanning），这跟使用@Configuration、@EnableAutoConfiguration和@ComponentScan三个注解的作用是一样的。这样做给开发带来方便的同时，会有以下的一些影响：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会导致项目启动时间变长（原因：加载了我们不需要使用的组件,浪费了cpu资源和内存资源）。当启动一个大的应用程序，或将做大量的集成测试启动应用程序时，影响会特别明显。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会加载一些不需要的多余的实例（beans）。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会增加CPU消耗和内存的占用。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本着有问题就要解决的心态，针对以上的问题，我们要怎么解决呢？很明显，既然@SpringBootApplication加载了一些不必要的配置，那么我们想是否可以就加载我们自己指定的配置呢？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我们的思路不使用@SpringBootApplication，并且不使用@ComponentScan注解（此注解会自动扫描我们注解了@Controller，@Service的注解的类，加载到Spring IOC容器中），然后我们使用@Configuration和@EnableAutoConfiguration进行配置启动类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为了讲课方便，新建立一个项目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pom文件如下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这个pom文件非常简单。仅仅引入了web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新建一个测试controller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UserController 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@RequestMapping("/hi")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Object sayHi() {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 "hi enjoy";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这个代码非常简单，优化的效果也不会很明显，但重点同学们需要理解的是这原理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前面已经说过直接用@SpringBootApplication有各种问题。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那么现在改变启动类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org.springframework.boot.autoconfigure.EnableAutoConfiguration;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//@SpringBootApplication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@EnableAutoConfiguration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@ComponentScan("cn.enjoy.controller")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这样直接使用自己定义ComponentScan的扫描类，让他只扫描自己需要的组件能增加启动时间，并且介绍spring容器bean的数目。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"mailto:前面讲自定义starter的时候讲过，@EnableAutoConfiguration注解会导入META-INF/spring.factories里面配置的很多Configuration，这些Configuration他都会去扫描"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前面讲自定义starter的时候讲过，@EnableAutoConfiguration注解会导入META-INF/spring.factories里面配置的很多Configuration，这些Configuration他都会去扫描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在启动VM参数里面加入 -Ddebug</w:t>
      </w:r>
    </w:p>
    <w:p>
      <w:r>
        <w:drawing>
          <wp:inline distT="0" distB="0" distL="114300" distR="114300">
            <wp:extent cx="5273675" cy="1835785"/>
            <wp:effectExtent l="0" t="0" r="3175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重新启动，发现在控制台</w:t>
      </w:r>
    </w:p>
    <w:p>
      <w:r>
        <w:drawing>
          <wp:inline distT="0" distB="0" distL="114300" distR="114300">
            <wp:extent cx="5262880" cy="3039745"/>
            <wp:effectExtent l="0" t="0" r="13970" b="825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控制台输入的信息，大概分成四大类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Positive matches: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t>匹配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以及匹配的原因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Negative matches: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忽略匹配（以及忽略的原因）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Exclusions: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排除的配置类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Unconditional classes: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没有带任何条件，肯定要扫描的类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t> </w:t>
      </w:r>
      <w:r>
        <w:rPr>
          <w:rFonts w:hint="eastAsia"/>
        </w:rPr>
        <w:t> 根据上面的理论知识，我们只需要在启动的时候，显式地引入这些组件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需要的组件=</w:t>
      </w:r>
      <w:r>
        <w:rPr>
          <w:rFonts w:hint="eastAsia"/>
          <w:color w:val="0000FF"/>
          <w:lang w:val="en-US" w:eastAsia="zh-CN"/>
        </w:rPr>
        <w:t>Positive matches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+</w:t>
      </w:r>
      <w:r>
        <w:rPr>
          <w:rFonts w:hint="eastAsia"/>
          <w:color w:val="0000FF"/>
          <w:lang w:val="en-US" w:eastAsia="zh-CN"/>
        </w:rPr>
        <w:t>Unconditional classes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我们可以不使用</w:t>
      </w:r>
      <w:r>
        <w:rPr>
          <w:rFonts w:hint="eastAsia"/>
          <w:lang w:val="en-US" w:eastAsia="zh-CN"/>
        </w:rPr>
        <w:t>@EnableAutoConfiguration，转而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显示的使用@Import来导入需要的配置类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org.springframework.boot.SpringApplication;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org.springframework.boot.autoconfigure.EnableAutoConfiguration;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org.springframework.boot.autoconfigure.SpringBootApplication;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org.springframework.boot.autoconfigure.context.ConfigurationPropertiesAutoConfiguration;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org.springframework.boot.autoconfigure.context.PropertyPlaceholderAutoConfiguration;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org.springframework.boot.autoconfigure.http.HttpMessageConvertersAutoConfiguration;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org.springframework.boot.autoconfigure.http.codec.CodecsAutoConfiguration;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org.springframework.boot.autoconfigure.info.ProjectInfoAutoConfiguration;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org.springframework.boot.autoconfigure.jackson.JacksonAutoConfiguration;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org.springframework.boot.autoconfigure.jmx.JmxAutoConfiguration;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org.springframework.boot.autoconfigure.task.TaskExecutionAutoConfiguration;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org.springframework.boot.autoconfigure.task.TaskSchedulingAutoConfiguration;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org.springframework.boot.autoconfigure.validation.ValidationAutoConfiguration;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org.springframework.boot.autoconfigure.web.client.RestTemplateAutoConfiguration;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org.springframework.boot.autoconfigure.web.embedded.EmbeddedWebServerFactoryCustomizerAutoConfiguration;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org.springframework.boot.autoconfigure.web.servlet.*;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org.springframework.boot.autoconfigure.web.servlet.error.ErrorMvcAutoConfiguration;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org.springframework.boot.autoconfigure.websocket.servlet.WebSocketServletAutoConfiguration;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import org.springframework.context.annotation.Import;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//@EnableAutoConfiguration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@Import({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CodecsAutoConfiguration.class,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DispatcherServletAutoConfiguration.class,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EmbeddedWebServerFactoryCustomizerAutoConfiguration.class,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ErrorMvcAutoConfiguration.class,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HttpEncodingAutoConfiguration.class,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HttpMessageConvertersAutoConfiguration.class,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JacksonAutoConfiguration.class,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ServletWebServerFactoryAutoConfiguration.class,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WebMvcAutoConfiguration.class,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ValidationAutoConfiguration.class,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MultipartAutoConfiguration.class,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JmxAutoConfiguration.class,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RestTemplateAutoConfiguration.class,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WebSocketServletAutoConfiguration.class,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TaskExecutionAutoConfiguration.class,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TaskSchedulingAutoConfiguration.class,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ConfigurationPropertiesAutoConfiguration.class,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PropertyPlaceholderAutoConfiguration.class,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ProjectInfoAutoConfiguration.class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@ComponentScan("cn.enjoy.controller")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public class 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public static void main(String[]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SpringApplication.run(App.class,args);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另外也可以删除一些虽然匹配到了，但是在项目中目前并没有使用到的配置，比如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auto"/>
          <w:lang w:val="en-US" w:eastAsia="zh-CN"/>
        </w:rPr>
        <w:t>任务调度：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TaskExecutionAutoConfiguration，TaskSchedulingAutoConfiguration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WebSocket:WebSocketServletAutoConfiguration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附件上传：MultipartAutoConfiguration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JMX：JmxAutoConfiguration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等等……</w:t>
      </w:r>
    </w:p>
    <w:p>
      <w:p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JVM参数调优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启动App，使用jdk里面jvisualvm.exe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6285" cy="2509520"/>
            <wp:effectExtent l="0" t="0" r="5715" b="50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这个时候内存分配了2个G，可以根据需要，判断是否需要这么大，一般来说1个G足够，尤其是微服务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另外还发现最大值和最小值两个设置的并不一样，来看下会有什么问题。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设置JVM参数</w:t>
      </w:r>
    </w:p>
    <w:p>
      <w:r>
        <w:t>-XX:+PrintGCDetails -Xmx32M -Xms1M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这样设置后发现有大量的GC，更可怕的还有大量的FULL GC存在</w:t>
      </w:r>
    </w:p>
    <w:p>
      <w:r>
        <w:drawing>
          <wp:inline distT="0" distB="0" distL="114300" distR="114300">
            <wp:extent cx="5274310" cy="1659890"/>
            <wp:effectExtent l="0" t="0" r="2540" b="1651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频繁的GC对性能影响是很大的。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频繁调用http://localhost:8080/hi，发现垃圾回收特别频繁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96385" cy="2204720"/>
            <wp:effectExtent l="0" t="0" r="1841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置JVM参数，把最大的内存数设置成1024</w:t>
      </w:r>
    </w:p>
    <w:p>
      <w:r>
        <w:t>-XX:+PrintGCDetails -Xmx</w:t>
      </w:r>
      <w:r>
        <w:rPr>
          <w:rFonts w:hint="eastAsia"/>
          <w:lang w:val="en-US" w:eastAsia="zh-CN"/>
        </w:rPr>
        <w:t>1024</w:t>
      </w:r>
      <w:r>
        <w:t>M -Xms</w:t>
      </w:r>
      <w:r>
        <w:rPr>
          <w:rFonts w:hint="eastAsia"/>
          <w:lang w:val="en-US" w:eastAsia="zh-CN"/>
        </w:rPr>
        <w:t>1</w:t>
      </w:r>
      <w:r>
        <w:t>M</w:t>
      </w:r>
    </w:p>
    <w:p>
      <w:r>
        <w:drawing>
          <wp:inline distT="0" distB="0" distL="114300" distR="114300">
            <wp:extent cx="5261610" cy="1303655"/>
            <wp:effectExtent l="0" t="0" r="15240" b="1079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GC次数明显减少，但既然还会出现几个full 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频繁调用http://localhost:8080/hi，发现垃圾回收依然特别频繁，这不断的申请内存，释放内存对性能是有不小的影响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6070"/>
            <wp:effectExtent l="0" t="0" r="10160" b="1143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置JVM参数，把最大的内存数设置成1024，最小内存也设置成1024</w:t>
      </w:r>
    </w:p>
    <w:p>
      <w:r>
        <w:t>-XX:+PrintGCDetails -Xmx</w:t>
      </w:r>
      <w:r>
        <w:rPr>
          <w:rFonts w:hint="eastAsia"/>
          <w:lang w:val="en-US" w:eastAsia="zh-CN"/>
        </w:rPr>
        <w:t>1024</w:t>
      </w:r>
      <w:r>
        <w:t>M -Xms</w:t>
      </w:r>
      <w:r>
        <w:rPr>
          <w:rFonts w:hint="eastAsia"/>
          <w:lang w:val="en-US" w:eastAsia="zh-CN"/>
        </w:rPr>
        <w:t>1024</w:t>
      </w:r>
      <w:r>
        <w:t>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这个时候再重启，发现</w:t>
      </w:r>
    </w:p>
    <w:p>
      <w:r>
        <w:drawing>
          <wp:inline distT="0" distB="0" distL="114300" distR="114300">
            <wp:extent cx="5271770" cy="968375"/>
            <wp:effectExtent l="0" t="0" r="5080" b="317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不管是gc还是full gc 都明显的减少了次数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这个时候再来频繁调用http://localhost:8080/hi，发现内存的使用比较均匀了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67660"/>
            <wp:effectExtent l="0" t="0" r="11430" b="889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</w:t>
      </w:r>
    </w:p>
    <w:p>
      <w:pPr>
        <w:rPr>
          <w:rStyle w:val="27"/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Undertow容器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默认情况下，Spring Boot 使用 Tomcat 来作为内嵌的 Servlet 容器</w:t>
      </w:r>
    </w:p>
    <w:p>
      <w:pPr>
        <w:rPr>
          <w:rStyle w:val="2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可以将 Web 服务器切换到 Undertow 来提高应用性能。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Undertow 是一个采用 Java 开发的灵活的高性能 Web 服务器，提供包括阻塞和基于 NIO 的非堵塞机制。Undertow 是红帽公司的开源产品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先测试下默认情况tomcat性能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启动Apache JMeter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99485" cy="1901825"/>
            <wp:effectExtent l="0" t="0" r="5715" b="317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</w:t>
      </w:r>
      <w:r>
        <w:drawing>
          <wp:inline distT="0" distB="0" distL="114300" distR="114300">
            <wp:extent cx="3838575" cy="1802130"/>
            <wp:effectExtent l="0" t="0" r="9525" b="762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这里设置10000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http请求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4105" cy="2401570"/>
            <wp:effectExtent l="0" t="0" r="17145" b="1778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填写路径</w:t>
      </w:r>
    </w:p>
    <w:p>
      <w:r>
        <w:drawing>
          <wp:inline distT="0" distB="0" distL="114300" distR="114300">
            <wp:extent cx="3523615" cy="1560830"/>
            <wp:effectExtent l="0" t="0" r="635" b="127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添加一个“聚合报告”</w:t>
      </w:r>
    </w:p>
    <w:p>
      <w:r>
        <w:drawing>
          <wp:inline distT="0" distB="0" distL="114300" distR="114300">
            <wp:extent cx="3201670" cy="3531870"/>
            <wp:effectExtent l="0" t="0" r="17780" b="1143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重复测试3次</w:t>
      </w:r>
    </w:p>
    <w:p>
      <w:r>
        <w:drawing>
          <wp:inline distT="0" distB="0" distL="114300" distR="114300">
            <wp:extent cx="4725670" cy="1278890"/>
            <wp:effectExtent l="0" t="0" r="17780" b="1651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结果为：1313，1761，1720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可见tomcat在1秒内处理请求数不到2000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Undertow测试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&lt;artifactId&gt;spring-boot-starter-tomcat&lt;/artifactId&gt;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&lt;/exclusion&gt;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&lt;/exclusions&gt;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&lt;artifactId&gt;spring-boot-starter-undertow&lt;/artifactId&gt;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重新启动后发现容器以及切换成</w:t>
      </w:r>
      <w:r>
        <w:rPr>
          <w:rFonts w:hint="eastAsia"/>
          <w:lang w:val="en-US" w:eastAsia="zh-CN"/>
        </w:rPr>
        <w:t>undertow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4310" cy="1867535"/>
            <wp:effectExtent l="0" t="0" r="2540" b="1841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继续使用</w:t>
      </w:r>
      <w:r>
        <w:rPr>
          <w:rFonts w:hint="eastAsia"/>
          <w:lang w:val="en-US" w:eastAsia="zh-CN"/>
        </w:rPr>
        <w:t>JMeter测试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1494，1972 ，2261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发现性能提升还是比较大的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多数据源与</w:t>
      </w:r>
      <w:r>
        <w:rPr>
          <w:rFonts w:hint="eastAsia"/>
        </w:rPr>
        <w:t>jta+atomikos分布式事务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SpringBoot默认是集成事务的，只要在方法上加上@Transactional既可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但某些项目用到了多个数据库，也就代表有多个数据源。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这部分用到了再看吧，我自己的配置失败了</w:t>
      </w:r>
      <w:bookmarkStart w:id="1" w:name="_GoBack"/>
      <w:bookmarkEnd w:id="1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有两个数据库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Databases:spring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Table:enjoy_user 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CREATE TABLE `</w:t>
      </w:r>
      <w:r>
        <w:rPr>
          <w:rFonts w:hint="eastAsia"/>
          <w:b/>
          <w:bCs/>
          <w:lang w:val="en-US" w:eastAsia="zh-CN"/>
        </w:rPr>
        <w:t>enjoy</w:t>
      </w:r>
      <w:r>
        <w:rPr>
          <w:rFonts w:hint="eastAsia"/>
          <w:b/>
          <w:bCs/>
          <w:lang w:eastAsia="zh-CN"/>
        </w:rPr>
        <w:t>_user`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`id`  int NOT NULL AUTO_INCREMENT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`passwd`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`username`  varchar(255) NULL 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>PRIMARY KEY (`id`)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1088"/>
        </w:tabs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Databases:spring2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Table:enjoy_order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TABLE `enjoy_order`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`id`  int(10) NOT NULL AUTO_INCREMENT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`name`  varchar(255) 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`user_id`  int(11) NOT NULL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`account`  int(255) NULL DEFAULT NULL 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新建一个项目，在pom文件里面增加mybatis等依赖信息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 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&lt;artifactId&gt;springbootatomikos&lt;/artifactId&gt;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&lt;artifactId&gt;spring-boot-starter-parent&lt;/artifactId&gt;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&lt;version&gt;2.1.2.RELEASE&lt;/version&gt;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&lt;/parent&gt;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&lt;project.build.sourceEncoding&gt;UTF-8&lt;/project.build.sourceEncoding&gt;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&lt;maven.compiler.source&gt;1.8&lt;/maven.compiler.source&gt;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&lt;maven.compiler.target&gt;1.8&lt;/maven.compiler.target&gt;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&lt;artifactId&gt;spring-boot-starter-test&lt;/artifactId&gt;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&lt;groupId&gt;org.mybatis.spring.boot&lt;/groupId&gt;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&lt;artifactId&gt;mybatis-spring-boot-starter&lt;/artifactId&gt;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&lt;version&gt;1.3.0&lt;/version&gt;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&lt;groupId&gt;mysql&lt;/groupId&gt;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&lt;artifactId&gt;mysql-connector-java&lt;/artifactId&gt;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新增model(Orders,Users)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cn.enjoy.model;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setId(Integer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this.id =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setPasswd(String passwd)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this.passwd = passwd == null ? null : passwd.trim();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 == null ? null : username.trim();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cn.enjoy.model;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Integer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setId(Integer 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this.id = 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setName(String 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this.name = name == null ? null : name.trim();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getUserId()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setUserId(Integer userId)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this.userId = userId;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Integer getAccount()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setAccount(Integer account)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this.account = account;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新增mapper接口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注意：由于这两mapper接口对应不同的数据库，为了配置与管理方便，不同的数据库的mapper接口单独放置在一个package中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package cn.enjoy.dao.orders;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OrdersMapper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deleteByPrimaryKey(Integer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insertSelective(Orders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Orders selectByPrimaryKey(Integer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updateByPrimaryKeySelective(Orders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updateByPrimaryKey(Orders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package cn.enjoy.dao.users;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org.apache.ibatis.annotations.Param;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UsersMapper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deleteByPrimaryKey(Integer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insertSelective(Users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Users selectByPrimaryKey(Integer id);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updateByPrimaryKeySelective(Users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updateByPrimaryKey(Users record);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为了管理方便，xml的配置也根据数据库的不同放置到不同的文件夹中。</w:t>
      </w:r>
    </w:p>
    <w:p>
      <w:r>
        <w:drawing>
          <wp:inline distT="0" distB="0" distL="114300" distR="114300">
            <wp:extent cx="2960370" cy="1417955"/>
            <wp:effectExtent l="0" t="0" r="11430" b="1079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&lt;!DOCTYPE mapper PUBLIC "-//mybatis.org//DTD Mapper 3.0//EN" "http://mybatis.org/dtd/mybatis-3-mapper.dtd"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&lt;mapper namespace="cn.enjoy.dao.users.UsersMapper"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&lt;resultMap id="BaseResultMap" 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&lt;id column="id" property="id"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&lt;result column="passwd" property="passwd"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&lt;result column="username" property="username"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&lt;/resultMap&gt;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&lt;sql id="Base_Column_List"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id, passwd, username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&lt;/sql&gt;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&lt;select id="selectByPrimaryKey" resultMap="BaseResultMap"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select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from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&lt;/select&gt;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&lt;delete id="deleteByPrimaryKey"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delete from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&lt;/delete&gt;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&lt;insert id="insert"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insert into enjoy_user (id, passwd, username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values (#{id,jdbcType=INTEGER}, #{passwd,jdbcType=VARCHAR},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&lt;insert id="insertSelective"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insert into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&lt;trim prefix="("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passwd,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username,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&lt;trim prefix="values 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#{username,jdbcType=VARCHAR},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&lt;update id="updateByPrimaryKeySelective"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update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&lt;set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test="passwd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passwd =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&lt;if test="username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username = #{username,jdbcType=VARCHAR},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&lt;/set&gt;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&lt;update id="updateByPrimaryKey" parameterType="cn.enjoy.model.Users"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update enjoy_user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set passwd = #{passwd,jdbcType=VARCHAR},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username = #{username,jdbcType=VARCHAR}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&lt;/mapper&gt;</w:t>
      </w:r>
    </w:p>
    <w:p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 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mapper PUBLIC "-//mybatis.org//DTD Mapper 3.0//EN" "http://mybatis.org/dtd/mybatis-3-mapper.dtd"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&lt;mapper namespace="cn.enjoy.dao.orders.OrdersMapper"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&lt;resultMap id="BaseResultMap" 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&lt;id column="id" property="id"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column="name" property="name" jdbcType="VARCHAR"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column="user_id" property="userId"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&lt;result column="account" property="account" jdbcType="INTEGER"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&lt;/resultMap&gt;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&lt;sql id="Base_Column_List"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id, name, user_id, account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&lt;/sql&gt;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&lt;select id="selectByPrimaryKey" resultMap="BaseResultMap"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&lt;include refid="Base_Column_List" 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&lt;/select&gt;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&lt;delete id="deleteByPrimaryKey" parameterType="java.lang.Integer"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delete from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&lt;/delete&gt;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&lt;insert id="insert"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into enjoy_order (id, name, user_id,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values (#{id,jdbcType=INTEGER}, #{name,jdbcType=VARCHAR}, #{userId,jdbcType=INTEGER},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#{account,jdbcType=INTEGER})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&lt;insert id="insertSelective"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into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&lt;trim prefix="("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name,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user_id,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account,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&lt;trim prefix="values (" suffix=")" suffixOverrides=","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#{account,jdbcType=INTEGER},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&lt;/trim&gt;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&lt;/insert&gt;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&lt;update id="updateByPrimaryKeySelective"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&lt;set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test="name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name =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test="userId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user_id =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&lt;if test="account != null"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account = #{account,jdbcType=INTEGER},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&lt;/if&gt;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&lt;/set&gt;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&lt;update id="updateByPrimaryKey" parameterType="cn.enjoy.model.Orders" 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enjoy_order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set name = #{name,jdbcType=VARCHAR},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user_id = #{userId,jdbcType=INTEGER},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 = #{account,jdbcType=INTEGER}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id = #{id,jdbcType=INTEGER}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&lt;/update&gt;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&lt;/mapper&gt;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新建service接口与实现类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IOrderService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void addOrder(Orders orders, Users 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cn.enjoy.dao.orders.OrdersMapper;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OrderServiceImpl  implements IOrderService{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OrdersMapper 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addOrder(Orders orders, Users users)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ordersMapper.insertSelective(orders);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上面只是准备工作，目前未知没有配置与数据源相关的任何配置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新增application.properties，里面配置数据源相关信息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分别配置了两个数据库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spring.datasource.spring.jdbcUrl=jdbc:mysql://127.0.0.1:3306/spring?serverTimezone=GMT%2B8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spring.datasource.spring.password=root1234%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spring.datasource.spring2.driverClassName=com.mysql.jdbc.Driver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spring.datasource.spring2.jdbcUrl=jdbc:mysql://127.0.0.1:3306/spring2?serverTimezone=GMT%2B8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spring.datasource.spring2.username=root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spring.datasource.spring2.password=root1234%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"cn.enjoy.dao.users", sqlSessionFactoryRef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DataSource1Config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@ConfigurationProperties(prefix = "spring.datasource.spring")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 testDataSource()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DataSourceBuilder.create().build();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testSqlSessionFactory(@Qualifier("test1DataSource")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PathMatchingResourcePatternResolver().getResources("classpath:mapping/users/*.xml"));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DataSourceTransactionManager testTransactionManager(@Qualifier("test1DataSource")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@Qualifier("test1SqlSessionFactory")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"cn.enjoy.dao.orders", sqlSessionFactoryRef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DataSource2Config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@ConfigurationProperties(prefix = "spring.datasource.spring2")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 testDataSource()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DataSourceBuilder.create().build();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testSqlSessionFactory(@Qualifier("test2DataSource")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PathMatchingResourcePatternResolver().getResources("classpath:mapping/orders/*.xml"));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DataSourceTransactionManager testTransactionManager(@Qualifier("test2DataSource")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"test2SqlSessionTemplate")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@Qualifier("test2SqlSessionFactory")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这两个配置文件是重中之重，配置了数据源，连接工厂，Mapper扫描的包， mapper xml配置的位置等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enjoy.test;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cn.enjoy.App;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org.junit.runner.RunWith;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org.springframework.boot.test.context.SpringBootTest;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org.springframework.test.context.junit4.SpringRunner;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@SpringBootTest(classes = {App.class})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@RunWith(SpringRunner.class)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IOrderService 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@org.junit.Test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test1()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 users = new Users();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users.setUsername("enjoy");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users.setPasswd("123");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users.setId(1);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 orders = new Orders();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orders.setAccount(12);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orders.setName("娃娃");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orders.setUserId(1);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iOrderService.addOrder(orders,users);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这个时候以及集成了2套数据源，并且已经测试发现可以同时入库。</w:t>
      </w:r>
    </w:p>
    <w:p>
      <w:pPr>
        <w:rPr>
          <w:rFonts w:hint="eastAsia"/>
          <w:lang w:val="en-US" w:eastAsia="zh-CN"/>
        </w:rPr>
      </w:pPr>
    </w:p>
    <w:p>
      <w:pPr>
        <w:pStyle w:val="4"/>
        <w:tabs>
          <w:tab w:val="left" w:pos="216"/>
        </w:tabs>
        <w:rPr>
          <w:rFonts w:hint="eastAsia"/>
          <w:lang w:val="en-US" w:eastAsia="zh-CN"/>
        </w:rPr>
      </w:pPr>
      <w:r>
        <w:rPr>
          <w:rFonts w:hint="eastAsia"/>
        </w:rPr>
        <w:t>jta+atomikos分布式事务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增加atomikos支持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&lt;groupId&gt;org.springframework.boot&lt;/groupId&gt;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&lt;artifactId&gt;spring-boot-starter-jta-atomikos&lt;/artifactId&gt;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新增配置类（DBConfig1，DBConfig2）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"spring.datasource.spring")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DBConfig1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getDriverClassName()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setDriverClassName(String driverClassName)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this.driverClassName =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getJdbcUrl()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setJdbcUrl(String jdbcUrl)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this.jdbcUrl =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getPassword()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setPassword(String password)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this.password =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@ConfigurationProperties(prefix = "spring.datasource.spring2")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DBConfig2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String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getDriverClassName()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setDriverClassName(String driverClassName)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this.driverClassName = driverClassName;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getJdbcUrl()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setJdbcUrl(String jdbcUrl)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this.jdbcUrl = jdbcUrl;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setUsername(String username)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this.username = username;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getPassword()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setPassword(String password)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this.password = password;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修改数据源配置类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com.mysql.cj.jdbc.MysqlXADataSource;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org.springframework.boot.jta.atomikos.AtomikosDataSourceBean;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@MapperScan(basePackages = "cn.enjoy.dao.users", sqlSessionFactoryRef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DataSource1Config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@Bean(name = "test1DataSource")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public DataSource testDataSource(DBConfig1 config1)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 mysqlXADataSource=new MysqlXADataSource();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mysqlXADataSource.setUrl(config1.getJdbcUrl());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mysqlXADataSource.setPassword(config1.getPassword());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mysqlXADataSource.setUser(config1.getUsername());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 atomikosDataSourceBean=new AtomikosDataSourceBean();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atomikosDataSourceBean.setXaDataSource(mysqlXADataSource);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atomikosDataSourceBean.setUniqueResourceName("test1Datasource");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return 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SqlSessionFactory testSqlSessionFactory(@Qualifier("test1DataSource")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bean.setMapperLocations(new PathMatchingResourcePatternResolver().getResources("classpath:mapping/users/*.xml"));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@Bean(name = "test1TransactionManager")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public DataSourceTransactionManager testTransactionManager(@Qualifier("test1DataSource")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@Bean(name = "test1SqlSessionTemplate")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@Primary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@Qualifier("test1SqlSessionFactory")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com.mysql.cj.jdbc.MysqlXADataSource;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org.apache.ibatis.session.SqlSessionFactory;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org.mybatis.spring.SqlSessionFactoryBean;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org.mybatis.spring.SqlSessionTemplate;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org.mybatis.spring.annotation.MapperScan;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org.springframework.beans.factory.annotation.Qualifier;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org.springframework.boot.context.properties.ConfigurationProperties;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org.springframework.boot.jdbc.DataSourceBuilder;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org.springframework.boot.jta.atomikos.AtomikosDataSourceBean;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org.springframework.context.annotation.Primary;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org.springframework.core.io.support.PathMatchingResourcePatternResolver;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org.springframework.jdbc.datasource.DataSourceTransactionManager;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import javax.sql.DataSource;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@MapperScan(basePackages = "cn.enjoy.dao.orders", sqlSessionFactoryRef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DataSource2Config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@Bean(name = "test2DataSource")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public DataSource testDataSource(DBConfig2 config2)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 mysqlXADataSource=new MysqlXADataSource();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mysqlXADataSource.setUrl(config2.getJdbcUrl());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mysqlXADataSource.setPassword(config2.getPassword());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mysqlXADataSource.setUser(config2.getUsername());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 atomikosDataSourceBean=new AtomikosDataSourceBean();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atomikosDataSourceBean.setXaDataSource(mysqlXADataSource);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atomikosDataSourceBean.setUniqueResourceName("test2Datasource");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    return atomikosDataSourceBean;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@Bean(name = "test2SqlSessionFactory")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SqlSessionFactory testSqlSessionFactory(@Qualifier("test2DataSource") DataSource 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  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SqlSessionFactoryBean bean = new SqlSessionFactoryBean();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bean.setDataSource(dataSource);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bean.setMapperLocations(new PathMatchingResourcePatternResolver().getResources("classpath:mapping/orders/*.xml"));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return bean.getObject();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@Bean(name = "test2TransactionManager")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public DataSourceTransactionManager testTransactionManager(@Qualifier("test2DataSource") DataSource dataSource)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    return new DataSourceTransactionManager(dataSource);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strike/>
          <w:dstrike w:val="0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@Bean(name = "test2SqlSessionTemplate")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SqlSessionTemplate testSqlSessionTemplate(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    @Qualifier("test2SqlSessionFactory") SqlSessionFactory sqlSessionFactory)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return new SqlSessionTemplate(sqlSessionFactory);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ind w:firstLine="36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366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修改Service方法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cn.enjoy.service.impl;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cn.enjoy.dao.orders.OrdersMapper;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cn.enjoy.dao.users.UsersMapper;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cn.enjoy.model.Orders;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cn.enjoy.model.Users;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cn.enjoy.service.IOrderService;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org.springframework.transaction.annotation.Transactional;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javax.annotation.Resource;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OrderServiceImpl  implements IOrderService{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UsersMapper usersMapper;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OrdersMapper ordersMapper;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@Transactional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public void addOrder(Orders orders, Users users)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usersMapper.insertSelective(users);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int i=10/0;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ordersMapper.insertSelective(orders);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使用之前的单元测试</w:t>
      </w: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244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实战核心原理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对于springboot来说，还有两块是比较有意思的，第一就是发现他内置了tomcat,接下来一快就是他对springmvc进行了无缝整合。我们也可以来试试。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首先来看下最简单的tomcat集成。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新建一个项目，pom文件如下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&lt;artifactId&gt;java_tomcat&lt;/artifactId&gt;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&lt;!--Java语言操作tomcat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&lt;artifactId&gt;tomcat-embed-core&lt;/artifactId&gt;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tomcat对jsp支持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新建立一个servlet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javax.servlet.http.HttpServletRequest;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javax.servlet.http.HttpServletResponse;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IndexServlet extends HttpServlet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doGet(HttpServletRequest req, HttpServletResponse resp)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doPost(req, resp);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protected void doPost(HttpServletRequest req, HttpServletResponse resp) throws ServletException, IOException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resp.getWriter().print("this is index... tomcat");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有了这个servlet,就可以使用tomcat 整合了。</w:t>
      </w:r>
    </w:p>
    <w:p>
      <w:pP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cn.enjoy.servlet.IndexServlet;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org.apache.catalina.LifecycleException;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org.apache.catalina.core.StandardContext;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org.apache.catalina.startup.Tomcat;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DeerTomcat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int PORT = 8080;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String CONTEX_PATH = "/enjoy";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String SERVLET_NAME = "indexServlet";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LifecycleException, InterruptedException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创建tomcat服务器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 tomcatServer = new Tomcat();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指定端口号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tomcatServer.setPort(PORT);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是否设置自动部署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tomcatServer.getHost().setAutoDeploy(false);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创建上下文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StandardContext standardContex = new StandardContext();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standardContex.setPath(CONTEX_PATH);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监听上下文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standardContex.addLifecycleListener(new Tomcat.FixContextListener());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tomcat容器添加standardContex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tomcatServer.getHost().addChild(standardContex);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创建Servlet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tomcatServer.addServlet(CONTEX_PATH, SERVLET_NAME, new IndexServlet());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servleturl映射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standardContex.addServletMappingDecoded("/index", SERVLET_NAME);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System.out.println("tomcat服务器启动成功..");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异步进行接收请求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tomcatServer.getServer().await();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运行main方法，在浏览器输入：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http://localhost:8080/enjoy/index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新建项目，pom文件如下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xmlns:xsi="http://www.w3.org/2001/XMLSchema-instance"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&lt;modelVersion&gt;4.0.0&lt;/modelVersion&gt;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&lt;groupId&gt;enjoy&lt;/groupId&gt;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&lt;artifactId&gt;springboot_mvc&lt;/artifactId&gt;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&lt;version&gt;1.0-SNAPSHOT&lt;/version&gt;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&lt;!--Java语言操作tomcat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&lt;groupId&gt;org.apache.tomcat.embed&lt;/groupId&gt;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&lt;artifactId&gt;tomcat-embed-core&lt;/artifactId&gt;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 tomcat对jsp支持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&lt;groupId&gt;org.apache.tomcat&lt;/groupId&gt;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&lt;artifactId&gt;tomcat-jasper&lt;/artifactId&gt;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&lt;version&gt;8.5.16&lt;/version&gt;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&lt;artifactId&gt;spring-web&lt;/artifactId&gt;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&lt;version&gt;5.0.4.RELEASE&lt;/version&gt;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&lt;scope&gt;compile&lt;/scope&gt;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&lt;groupId&gt;org.springframework&lt;/groupId&gt;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&lt;artifactId&gt;spring-webmvc&lt;/artifactId&gt;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&lt;version&gt;5.0.4.RELEASE&lt;/version&gt;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&lt;scope&gt;compile&lt;/scope&gt;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&lt;/dependencies&gt;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</w:pPr>
      <w:r>
        <w:rPr>
          <w:rFonts w:hint="eastAsia"/>
          <w:lang w:val="en-US" w:eastAsia="zh-CN"/>
        </w:rPr>
        <w:t>新增</w:t>
      </w:r>
      <w:r>
        <w:rPr>
          <w:rFonts w:hint="default"/>
        </w:rPr>
        <w:t>UserService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package cn.enjoy.service;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import org.springframework.stereotype.Service;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public class 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String 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"springboot 2.0  我正在加载UserService";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cn.enjoy.service.UserService;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org.springframework.beans.factory.annotation.Autowired;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org.springframework.web.bind.annotation.RestController;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IndexController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UserService userService;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@RequestMapping(value = "/index", produces = "text/html;charset=UTF-8")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userService.index();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这样，一些常用业务类已经准备完毕，接下来就是真正的整合了。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DispatcherServlet配置类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虽然前面有了service,有了controller,但依然没有把这些组建交给spring,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对于springmvc来说，有个DispatcherServlet，这是springmvc的前端控制器，以前是配置在web.xml中。只是现在用的是注解。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org.springframework.web.servlet.support.AbstractAnnotationConfigDispatcherServletInitializer;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SpringWebAppInitializer extends AbstractAnnotationConfigDispatcherServletInitializer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加载根配置信息 spring核心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Class&lt;?&gt;[] getRootConfigClasses()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Class[] { RootConfig.class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springmvc 加载 配置信息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Class&lt;?&gt;[] getServletConfigClasses()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Class[] { WebConfig.class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 springmvc 拦截url映射 拦截所有请求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protected String[] getServletMappings()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return new String[] { "/"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@ComponentScan("cn.enjoy")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RootConfig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org.springframework.web.servlet.config.annotation.EnableWebMvc;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import org.springframework.web.servlet.config.annotation.WebMvcConfigurer;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@EnableWebMvc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@ComponentScan(basePackages = { "cn.enjoy.controller"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//public class WebConfig extends WebMvcConfigurerAdapter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public class WebConfig implements WebMvcConfigurer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集成tomcat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org.apache.catalina.LifecycleException;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org.apache.catalina.WebResourceRoot;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org.apache.catalina.core.StandardContext;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org.apache.catalina.startup.Tomcat;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org.apache.catalina.webresources.DirResourceSet;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org.apache.catalina.webresources.StandardRoot;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TomcatApp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main(String[] args) throws ServletException, LifecycleException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start() throws ServletException, LifecycleException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创建Tomcat容器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 tomcatServer = new Tomcat();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端口号设置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tomcatServer.setPort(9090);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读取项目路径 加载静态资源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StandardContext ctx = (StandardContext) tomcatServer.addWebapp("/", new File("springboot_mvc/src/main").getAbsolutePath());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禁止重新载入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ctx.setReloadable(false);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class文件读取地址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File additionWebInfClasses = new File("target/classes");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创建WebRoot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WebResourceRoot resources = new StandardRoot(ctx);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tomcat内部读取Class执行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resources.addPreResources(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new DirResourceSet(resources, "/WEB-INF/classes", additionWebInfClasses.getAbsolutePath(), "/"));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异步等待请求执行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tomcatServer.getServer().await();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启动，在地址栏输入：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"http://localhost:9090/index，发现能访问了"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http://localhost:9090/index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对JSP支持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要支持JSP，回忆学习springmvc中的内容，需要用到一个试图解析器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修改WebConfig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增加对jsp的支持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cn.enjoy.config;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org.springframework.context.annotation.Bean;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org.springframework.context.annotation.ComponentScan;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org.springframework.context.annotation.Configuration;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org.springframework.web.servlet.ViewResolver;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org.springframework.web.servlet.config.annotation.EnableWebMvc;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org.springframework.web.servlet.config.annotation.ViewResolverRegistry;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org.springframework.web.servlet.config.annotation.WebMvcConfigurer;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org.springframework.web.servlet.config.annotation.WebMvcConfigurerAdapter;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org.springframework.web.servlet.view.InternalResourceViewResolver;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@EnableWebMvc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@ComponentScan(basePackages = { "cn.enjoy.controller"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//public class WebConfig extends WebMvcConfigurerAdapter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WebConfig implements WebMvcConfigurer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// 创建SpringMVC视图解析器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public void configureViewResolvers(ViewResolverRegistry registry)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InternalResourceViewResolver viewResolver = new InternalResourceViewResolver();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viewResolver.setPrefix("/WEB-INF/views/");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viewResolver.setSuffix(".jsp");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// 可以在JSP页面中通过${}访问beans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viewResolver.setExposeContextBeansAsAttributes(true);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registry.viewResolver(viewResolver);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cn.enjoy.controller;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org.springframework.stereotype.Controller;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org.springframework.web.bind.annotation.RequestMapping;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UserController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@RequestMapping("/pageIndex")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String pageIndex()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"pageIndex";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增加JSP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在resources里面新增WEB-INF\views\pageIndex.jsp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language="java" contentType="text/html; charset=UTF-8"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pageEncoding="UTF-8"%&gt;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 PUBLIC "-//W3C//DTD HTML 4.01 Transitional//EN" "http://www.w3.org/TR/html4/loose.dtd"&gt;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http-equiv="Content-Type" content="text/html; charset=UTF-8"&gt;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&lt;title&gt;享学课堂&lt;/title&gt;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&lt;h1&gt;这是个jsp页面&lt;/h1&gt;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重启tomcat ，访问http://localhost:9090/pageIndex</w:t>
      </w: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Tomcat加载流程</w:t>
      </w:r>
    </w:p>
    <w:p>
      <w:pPr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问题1：tomcat哪启动的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479425"/>
            <wp:effectExtent l="0" t="0" r="9525" b="1587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</w:rPr>
        <w:t>ServletWebServerFactoryAutoConfiguration</w:t>
      </w:r>
      <w:r>
        <w:rPr>
          <w:rFonts w:hint="eastAsia"/>
          <w:lang w:val="en-US" w:eastAsia="zh-CN"/>
        </w:rPr>
        <w:t xml:space="preserve"> 这类里面有个</w:t>
      </w:r>
      <w:r>
        <w:rPr>
          <w:rFonts w:hint="default"/>
          <w:lang w:val="en-US" w:eastAsia="zh-CN"/>
        </w:rPr>
        <w:t>TomcatServletWebServerFactoryCustomizer</w:t>
      </w:r>
      <w:r>
        <w:rPr>
          <w:rFonts w:hint="eastAsia"/>
          <w:lang w:val="en-US" w:eastAsia="zh-CN"/>
        </w:rPr>
        <w:t>这个类实现了WebServerFactoryCustomizer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30325"/>
            <wp:effectExtent l="0" t="0" r="5080" b="317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EmbeddedTomcat-&gt;TomcatServletWebServerFactory-&gt;TomcatServletWebServerFactory.getWebServer()-&gt;getTomcatWebServer-&gt;TomcatWebServer-&gt;启动tomcat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问题2：getWebServer谁调用的。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782445"/>
            <wp:effectExtent l="0" t="0" r="7620" b="825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SpringBoot启动流程分析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ApplicationContextInitializer</w:t>
      </w:r>
      <w:r>
        <w:rPr>
          <w:rFonts w:hint="eastAsia"/>
          <w:lang w:val="en-US" w:eastAsia="zh-CN"/>
        </w:rPr>
        <w:t xml:space="preserve">   Context初始化后调用的类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SpringApplicationRunListener</w:t>
      </w:r>
      <w:r>
        <w:rPr>
          <w:rFonts w:hint="eastAsia"/>
          <w:lang w:val="en-US" w:eastAsia="zh-CN"/>
        </w:rPr>
        <w:t xml:space="preserve">  SpringBoot运行监听的类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ApplicationRunner</w:t>
      </w: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CommandLineRunner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上面着两个几乎可以等价，用于启动后做客户自定义的操作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EnjoyCommandLineRunner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org.springframework.boot.CommandLineRunner;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EnjoyCommandLineRunner implements CommandLineRunner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run(String...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System.out.println("EnjoyCommandLineRunner.run()执行了"+ Arrays.asList(args));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EnjoyApplicationRunner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org.springframework.boot.ApplicationArguments;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org.springframework.boot.ApplicationRunner;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org.springframework.stereotype.Component;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@Component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EnjoyApplicationRunner implements ApplicationRunner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run(ApplicationArguments args) throws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System.out.println("EnjoyApplicationRunner.run()执行了");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 xml:space="preserve">EnjoyApplicationContextInitializer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org.springframework.context.ApplicationContextInitializer;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org.springframework.context.ConfigurableApplicationContext;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class EnjoyApplicationContextInitializer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implements ApplicationContextInitializer&lt;ConfigurableApplicationContext&gt;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initialize(ConfigurableApplicationContext applicationContext)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System.out.println("EnjoyApplicationContextInitializer.initialize()执行了"+applicationContext);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新建java类</w:t>
      </w:r>
      <w:r>
        <w:rPr>
          <w:rFonts w:hint="default"/>
          <w:lang w:val="en-US" w:eastAsia="zh-CN"/>
        </w:rPr>
        <w:t>EnjoySpringApplicationRunListener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cn.enjoy.listener;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org.springframework.boot.SpringApplicationRunListener;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org.springframework.context.ConfigurableApplicationContext;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org.springframework.core.env.ConfigurableEnvironment;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EnjoySpringApplicationRunListener implements SpringApplicationRunListener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//必须有的构造器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EnjoySpringApplicationRunListener (SpringApplication application, String[] args){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starting()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System.out.println("EnjoySpringApplicationRunListener.starting()执行了");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environmentPrepared(ConfigurableEnvironment environment)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System.out.println("EnjoySpringApplicationRunListener.environmentPrepared()执行了");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contextPrepared(ConfigurableApplicationContext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System.out.println("EnjoySpringApplicationRunListener.contextPrepared()执行了");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contextLoaded(ConfigurableApplicationContext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System.out.println("EnjoySpringApplicationRunListener.contextLoaded()执行了");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started(ConfigurableApplicationContext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System.out.println("EnjoySpringApplicationRunListener.started()执行了");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running(ConfigurableApplicationContext context)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System.out.println("EnjoySpringApplicationRunListener.running()执行了");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failed(ConfigurableApplicationContext context, Throwable exception)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System.out.println("EnjoySpringApplicationRunListener.failed()执行了");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在resources/META-INF/spring.factories增加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org.springframework.context.ApplicationContextInitializer=\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cn.enjoy.listener.EnjoyApplicationContextInitializer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org.springframework.boot.SpringApplicationRunListener=\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cn.enjoy.listener.EnjoySpringApplicationRunListener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为什么如此，后面源代码分析</w:t>
      </w:r>
    </w:p>
    <w:p>
      <w:pPr>
        <w:pStyle w:val="4"/>
        <w:tabs>
          <w:tab w:val="left" w:pos="563"/>
          <w:tab w:val="left" w:pos="638"/>
        </w:tabs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创建SpringApplication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static ConfigurableApplicationContext run(Class&lt;?&gt;[] primarySources,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String[]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return new </w:t>
      </w:r>
      <w:r>
        <w:rPr>
          <w:rFonts w:hint="default"/>
          <w:color w:val="0000FF"/>
          <w:lang w:val="en-US" w:eastAsia="zh-CN"/>
        </w:rPr>
        <w:t>SpringApplication(primarySources)</w:t>
      </w:r>
      <w:r>
        <w:rPr>
          <w:rFonts w:hint="default"/>
          <w:lang w:val="en-US" w:eastAsia="zh-CN"/>
        </w:rPr>
        <w:t>.</w:t>
      </w:r>
      <w:r>
        <w:rPr>
          <w:rFonts w:hint="default"/>
          <w:color w:val="C00000"/>
          <w:lang w:val="en-US" w:eastAsia="zh-CN"/>
        </w:rPr>
        <w:t>run(args)</w:t>
      </w:r>
      <w:r>
        <w:rPr>
          <w:rFonts w:hint="default"/>
          <w:lang w:val="en-US" w:eastAsia="zh-CN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其实SpringBoot启动就着两个步骤，先创建</w:t>
      </w:r>
      <w:r>
        <w:rPr>
          <w:rFonts w:hint="default"/>
          <w:lang w:val="en-US" w:eastAsia="zh-CN"/>
        </w:rPr>
        <w:t xml:space="preserve">ConfigurableApplicationContext </w:t>
      </w:r>
      <w:r>
        <w:rPr>
          <w:rFonts w:hint="eastAsia"/>
          <w:lang w:val="en-US" w:eastAsia="zh-CN"/>
        </w:rPr>
        <w:t>，然后再调用Run方法。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SpringApplication(ResourceLoader resourceLoader, Class&lt;?&gt;... primarySources)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this.resourceLoader = resourceLoader;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Assert.notNull(primarySources, "PrimarySources must not be null");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//保存主类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this.primarySources = new LinkedHashSet&lt;&gt;(Arrays.asList(primarySources));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//判断当前是什么类型项目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this.webApplicationType = WebApplicationType.deduceFromClasspath();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//从类路径下找到META-INF/spring.factories配置的所有ApplicationContextInitializer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setInitializers((Collection) getSpringFactoriesInstances(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ApplicationContextInitializer.class));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//从类路径下找到META-INF/spring.factories配置的所有ApplicationListener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setListeners((Collection) getSpringFactoriesInstances(ApplicationListener.class));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this.mainApplicationClass = deduceMainApplicationClass();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可见着一步非常简单，只是把一些相关的类都加载了而已，并没执行。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Run方法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真的重要是run方法</w:t>
      </w:r>
    </w:p>
    <w:p>
      <w:pP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ConfigurableApplicationContext run(String... args)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 stopWatch = new StopWatch();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stopWatch.start();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ConfigurableApplicationContext context = null;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Collection&lt;SpringBootExceptionReporter&gt; exceptionReporters = new ArrayList&lt;&gt;();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configureHeadlessProperty();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//从类路径下META‐INF/spring.factories，取得SpringApplicationRunListeners；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SpringApplicationRunListeners listeners = getRunListeners(args);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//回调所有的获取SpringApplicationRunListener.starting()方法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listeners.starting();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 xml:space="preserve">    //封装命令行参数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ApplicationArguments applicationArguments = new DefaultApplicationArguments(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args);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 xml:space="preserve">    //准备环境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ConfigurableEnvironment environment = prepareEnvironment(listeners,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configureIgnoreBeanInfo(environment);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C00000"/>
          <w:lang w:val="en-US" w:eastAsia="zh-CN"/>
        </w:rPr>
        <w:t xml:space="preserve">  //创回调SpringApplicationRunListener.environmentPrepared()；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1260" w:firstLineChars="60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//表示环境准备完成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 xml:space="preserve">//打印Banner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Banner printedBanner = printBanner(environment);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C00000"/>
          <w:lang w:val="en-US" w:eastAsia="zh-CN"/>
        </w:rPr>
        <w:t>//根据环境创建context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context = createApplicationContext();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C00000"/>
          <w:lang w:val="en-US" w:eastAsia="zh-CN"/>
        </w:rPr>
        <w:t>//错误的异常报表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exceptionReporters = getSpringFactoriesInstances(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SpringBootExceptionReporter.class,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Class[] { ConfigurableApplicationContext.class }, 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C00000"/>
          <w:lang w:val="en-US" w:eastAsia="zh-CN"/>
        </w:rPr>
        <w:t>//准备上下文环境;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//将environment保存到ioc中；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//applyInitializers()调用所有的ApplicationContextInitializer的initialize方法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//调用所有的SpringApplicationRunListener的contextPrepared()；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prepareContext(context, environment, listeners, applicationArguments,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printedBanner);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//SpringApplicationRunListener的contextLoaded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//刷新容器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//扫描，创建，加载所有组件；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refreshContext(context);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afterRefresh(context, 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stopWatch.stop();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(this.logStartupInfo)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new StartupInfoLogger(this.mainApplicationClass)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.logStarted(getApplicationLog(), stopWatch);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//所有的SpringApplicationRunListener回调started方法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listeners.started(context);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//获取所有的ApplicationRunner和CommandLineRunner进行调用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callRunners(context, applicationArguments);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 (Throwable ex)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handleRunFailure(context, ex, exceptionReporters, listeners);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IllegalStateException(ex);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ab/>
      </w:r>
      <w:r>
        <w:rPr>
          <w:rFonts w:hint="eastAsia"/>
          <w:color w:val="C00000"/>
          <w:lang w:val="en-US" w:eastAsia="zh-CN"/>
        </w:rPr>
        <w:t>//所有的SpringApplicationRunListener的running()；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listeners.running(context);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catch (Throwable ex)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handleRunFailure(context, ex, exceptionReporters,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throw new IllegalStateException(ex);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context;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68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tabs>
          <w:tab w:val="left" w:pos="684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  <wne:keymap wne:kcmPrimary="0635">
      <wne:acd wne:acdName="acd4"/>
    </wne:keymap>
    <wne:keymap wne:kcmPrimary="0636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NQA=" wne:acdName="acd4" wne:fciIndexBasedOn="0065"/>
    <wne:acd wne:argValue="AgA3aA9fNg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90E8D5"/>
    <w:multiLevelType w:val="singleLevel"/>
    <w:tmpl w:val="9D90E8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23A2646"/>
    <w:multiLevelType w:val="singleLevel"/>
    <w:tmpl w:val="B23A264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757C75C"/>
    <w:multiLevelType w:val="singleLevel"/>
    <w:tmpl w:val="B757C7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9658E11"/>
    <w:multiLevelType w:val="singleLevel"/>
    <w:tmpl w:val="59658E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6596DD"/>
    <w:multiLevelType w:val="singleLevel"/>
    <w:tmpl w:val="596596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6598A9"/>
    <w:multiLevelType w:val="singleLevel"/>
    <w:tmpl w:val="596598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67228F47"/>
    <w:multiLevelType w:val="singleLevel"/>
    <w:tmpl w:val="67228F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AE5BA22"/>
    <w:multiLevelType w:val="multilevel"/>
    <w:tmpl w:val="6AE5BA22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67A2F"/>
    <w:rsid w:val="0058294B"/>
    <w:rsid w:val="005D5524"/>
    <w:rsid w:val="008B6BA6"/>
    <w:rsid w:val="00A61C8C"/>
    <w:rsid w:val="01103538"/>
    <w:rsid w:val="011C6ADF"/>
    <w:rsid w:val="012F1940"/>
    <w:rsid w:val="01333436"/>
    <w:rsid w:val="01351673"/>
    <w:rsid w:val="013D44EF"/>
    <w:rsid w:val="01844204"/>
    <w:rsid w:val="0188757D"/>
    <w:rsid w:val="01930D4E"/>
    <w:rsid w:val="01A713A2"/>
    <w:rsid w:val="01D37315"/>
    <w:rsid w:val="01EB0F96"/>
    <w:rsid w:val="01F64F5F"/>
    <w:rsid w:val="02040849"/>
    <w:rsid w:val="021668B1"/>
    <w:rsid w:val="0228507D"/>
    <w:rsid w:val="02294168"/>
    <w:rsid w:val="024E1C94"/>
    <w:rsid w:val="02641584"/>
    <w:rsid w:val="02785C2F"/>
    <w:rsid w:val="02A2392A"/>
    <w:rsid w:val="02D020FE"/>
    <w:rsid w:val="02D15791"/>
    <w:rsid w:val="02D60053"/>
    <w:rsid w:val="030E48F0"/>
    <w:rsid w:val="031209E1"/>
    <w:rsid w:val="03125231"/>
    <w:rsid w:val="03521C39"/>
    <w:rsid w:val="035A62A8"/>
    <w:rsid w:val="036A07B3"/>
    <w:rsid w:val="036D7E99"/>
    <w:rsid w:val="038077DA"/>
    <w:rsid w:val="03AD3A4E"/>
    <w:rsid w:val="03B125B8"/>
    <w:rsid w:val="03B145C1"/>
    <w:rsid w:val="03C33D6F"/>
    <w:rsid w:val="04237752"/>
    <w:rsid w:val="045469DD"/>
    <w:rsid w:val="04790A0F"/>
    <w:rsid w:val="047D1804"/>
    <w:rsid w:val="04AD0527"/>
    <w:rsid w:val="04AD0ABC"/>
    <w:rsid w:val="052F5E5B"/>
    <w:rsid w:val="054E63FA"/>
    <w:rsid w:val="05542B8B"/>
    <w:rsid w:val="055714C7"/>
    <w:rsid w:val="05D1497A"/>
    <w:rsid w:val="05E2462A"/>
    <w:rsid w:val="060047CC"/>
    <w:rsid w:val="06230A2B"/>
    <w:rsid w:val="062F651D"/>
    <w:rsid w:val="06327550"/>
    <w:rsid w:val="06345AFB"/>
    <w:rsid w:val="06445391"/>
    <w:rsid w:val="06596972"/>
    <w:rsid w:val="068A6E14"/>
    <w:rsid w:val="06A53454"/>
    <w:rsid w:val="06BA68FB"/>
    <w:rsid w:val="06D51551"/>
    <w:rsid w:val="06E54840"/>
    <w:rsid w:val="06ED1279"/>
    <w:rsid w:val="07187E81"/>
    <w:rsid w:val="07277D22"/>
    <w:rsid w:val="07361300"/>
    <w:rsid w:val="0746228C"/>
    <w:rsid w:val="076C17D4"/>
    <w:rsid w:val="07805A5E"/>
    <w:rsid w:val="07865EAA"/>
    <w:rsid w:val="0791479E"/>
    <w:rsid w:val="07A51303"/>
    <w:rsid w:val="07AC59B7"/>
    <w:rsid w:val="07AE6EE0"/>
    <w:rsid w:val="07B4739E"/>
    <w:rsid w:val="07BC4ECF"/>
    <w:rsid w:val="07C10F2A"/>
    <w:rsid w:val="07C15124"/>
    <w:rsid w:val="07C24BAB"/>
    <w:rsid w:val="0807124B"/>
    <w:rsid w:val="08485FD0"/>
    <w:rsid w:val="084A3F79"/>
    <w:rsid w:val="085C6721"/>
    <w:rsid w:val="086F15F5"/>
    <w:rsid w:val="088B1249"/>
    <w:rsid w:val="08E4493B"/>
    <w:rsid w:val="09034A5C"/>
    <w:rsid w:val="092307F6"/>
    <w:rsid w:val="092423E1"/>
    <w:rsid w:val="092F01A5"/>
    <w:rsid w:val="09400E7B"/>
    <w:rsid w:val="099C4318"/>
    <w:rsid w:val="09AC46B8"/>
    <w:rsid w:val="09CC4CDF"/>
    <w:rsid w:val="09D033C5"/>
    <w:rsid w:val="09EC61AD"/>
    <w:rsid w:val="09F3642E"/>
    <w:rsid w:val="09FB36EE"/>
    <w:rsid w:val="0A30138D"/>
    <w:rsid w:val="0A5172D9"/>
    <w:rsid w:val="0A5F4CCA"/>
    <w:rsid w:val="0A9519CE"/>
    <w:rsid w:val="0AD06892"/>
    <w:rsid w:val="0AD952D8"/>
    <w:rsid w:val="0AE86EAE"/>
    <w:rsid w:val="0AF92639"/>
    <w:rsid w:val="0B422497"/>
    <w:rsid w:val="0B4B1278"/>
    <w:rsid w:val="0B7B323D"/>
    <w:rsid w:val="0BA6323A"/>
    <w:rsid w:val="0BAF0FD9"/>
    <w:rsid w:val="0BC60DA2"/>
    <w:rsid w:val="0C077A5C"/>
    <w:rsid w:val="0C3B730C"/>
    <w:rsid w:val="0C4834EB"/>
    <w:rsid w:val="0C4C2180"/>
    <w:rsid w:val="0C5C302B"/>
    <w:rsid w:val="0C652818"/>
    <w:rsid w:val="0C8A601F"/>
    <w:rsid w:val="0CBA06A8"/>
    <w:rsid w:val="0CD33B86"/>
    <w:rsid w:val="0D1143E3"/>
    <w:rsid w:val="0D247902"/>
    <w:rsid w:val="0D4E5F47"/>
    <w:rsid w:val="0D5B7157"/>
    <w:rsid w:val="0D660592"/>
    <w:rsid w:val="0DA20230"/>
    <w:rsid w:val="0DA3375A"/>
    <w:rsid w:val="0DD16835"/>
    <w:rsid w:val="0E447483"/>
    <w:rsid w:val="0E4E00D6"/>
    <w:rsid w:val="0E5F475C"/>
    <w:rsid w:val="0E8832B8"/>
    <w:rsid w:val="0ED37535"/>
    <w:rsid w:val="0ED94B7E"/>
    <w:rsid w:val="0EEC07DB"/>
    <w:rsid w:val="0EFE474C"/>
    <w:rsid w:val="0F27187B"/>
    <w:rsid w:val="0F5E2FC4"/>
    <w:rsid w:val="0F5F1C5F"/>
    <w:rsid w:val="0F604C9D"/>
    <w:rsid w:val="0F79427D"/>
    <w:rsid w:val="0F7B581C"/>
    <w:rsid w:val="0F7D1782"/>
    <w:rsid w:val="0F9440F3"/>
    <w:rsid w:val="0FB9422F"/>
    <w:rsid w:val="0FC517B3"/>
    <w:rsid w:val="0FD30B87"/>
    <w:rsid w:val="0FD9108C"/>
    <w:rsid w:val="0FE603A3"/>
    <w:rsid w:val="0FED4BD6"/>
    <w:rsid w:val="0FF16C11"/>
    <w:rsid w:val="10537214"/>
    <w:rsid w:val="10654CDC"/>
    <w:rsid w:val="10880082"/>
    <w:rsid w:val="109A2793"/>
    <w:rsid w:val="10AF26CD"/>
    <w:rsid w:val="10D705C7"/>
    <w:rsid w:val="1107567B"/>
    <w:rsid w:val="1108207B"/>
    <w:rsid w:val="110E30DE"/>
    <w:rsid w:val="112D6922"/>
    <w:rsid w:val="114C3DE9"/>
    <w:rsid w:val="11756ABD"/>
    <w:rsid w:val="11922FA9"/>
    <w:rsid w:val="1196303D"/>
    <w:rsid w:val="119C2BE9"/>
    <w:rsid w:val="119C50B2"/>
    <w:rsid w:val="119C6DE9"/>
    <w:rsid w:val="11AE2D62"/>
    <w:rsid w:val="11AF1A36"/>
    <w:rsid w:val="11CE7EF8"/>
    <w:rsid w:val="11F47EBB"/>
    <w:rsid w:val="12073D2A"/>
    <w:rsid w:val="1246689B"/>
    <w:rsid w:val="129F3341"/>
    <w:rsid w:val="12A80D0D"/>
    <w:rsid w:val="12BD0D4A"/>
    <w:rsid w:val="12D374FF"/>
    <w:rsid w:val="12F12CCF"/>
    <w:rsid w:val="12F372E7"/>
    <w:rsid w:val="1302717B"/>
    <w:rsid w:val="13107AD3"/>
    <w:rsid w:val="1317510B"/>
    <w:rsid w:val="13711EBA"/>
    <w:rsid w:val="14174AEA"/>
    <w:rsid w:val="14224C43"/>
    <w:rsid w:val="143F63E3"/>
    <w:rsid w:val="1462272B"/>
    <w:rsid w:val="14653F6F"/>
    <w:rsid w:val="14F761BC"/>
    <w:rsid w:val="152A6CF7"/>
    <w:rsid w:val="159268DB"/>
    <w:rsid w:val="15AE01A1"/>
    <w:rsid w:val="15DF0C0F"/>
    <w:rsid w:val="15F46B3E"/>
    <w:rsid w:val="160A51A5"/>
    <w:rsid w:val="16203BDE"/>
    <w:rsid w:val="16203F7C"/>
    <w:rsid w:val="1637618D"/>
    <w:rsid w:val="16445ADF"/>
    <w:rsid w:val="1663127D"/>
    <w:rsid w:val="1671660E"/>
    <w:rsid w:val="16882793"/>
    <w:rsid w:val="16A90EB9"/>
    <w:rsid w:val="16D734FF"/>
    <w:rsid w:val="16EA40D9"/>
    <w:rsid w:val="17054F3B"/>
    <w:rsid w:val="172C1077"/>
    <w:rsid w:val="173B6C59"/>
    <w:rsid w:val="17437896"/>
    <w:rsid w:val="17591C58"/>
    <w:rsid w:val="176D6847"/>
    <w:rsid w:val="17756BCD"/>
    <w:rsid w:val="17A16C8F"/>
    <w:rsid w:val="17B30F39"/>
    <w:rsid w:val="17FB5C7F"/>
    <w:rsid w:val="181E2603"/>
    <w:rsid w:val="18227AAD"/>
    <w:rsid w:val="184E28C0"/>
    <w:rsid w:val="18991166"/>
    <w:rsid w:val="18A14C92"/>
    <w:rsid w:val="18B41A42"/>
    <w:rsid w:val="18C6476C"/>
    <w:rsid w:val="18D50C3F"/>
    <w:rsid w:val="18DC4765"/>
    <w:rsid w:val="18DF7653"/>
    <w:rsid w:val="18FB67D8"/>
    <w:rsid w:val="18FC296E"/>
    <w:rsid w:val="192131F0"/>
    <w:rsid w:val="19225527"/>
    <w:rsid w:val="19373A5D"/>
    <w:rsid w:val="19546F38"/>
    <w:rsid w:val="19705CB4"/>
    <w:rsid w:val="198A7033"/>
    <w:rsid w:val="19A51E22"/>
    <w:rsid w:val="19CA03E8"/>
    <w:rsid w:val="1A0B52E4"/>
    <w:rsid w:val="1A1A2B01"/>
    <w:rsid w:val="1A3E1665"/>
    <w:rsid w:val="1A4E1E4F"/>
    <w:rsid w:val="1A5059D8"/>
    <w:rsid w:val="1A586357"/>
    <w:rsid w:val="1A653015"/>
    <w:rsid w:val="1A65657F"/>
    <w:rsid w:val="1A6D21E0"/>
    <w:rsid w:val="1A7A0D2B"/>
    <w:rsid w:val="1A7C3D89"/>
    <w:rsid w:val="1A812F3E"/>
    <w:rsid w:val="1A8A7E57"/>
    <w:rsid w:val="1AD711DE"/>
    <w:rsid w:val="1AEE49B6"/>
    <w:rsid w:val="1AF46348"/>
    <w:rsid w:val="1B242DA6"/>
    <w:rsid w:val="1B2C6E47"/>
    <w:rsid w:val="1B3461B5"/>
    <w:rsid w:val="1B3A0EF7"/>
    <w:rsid w:val="1B407B63"/>
    <w:rsid w:val="1B427182"/>
    <w:rsid w:val="1B8978EA"/>
    <w:rsid w:val="1B8E7C5D"/>
    <w:rsid w:val="1BA857A5"/>
    <w:rsid w:val="1BA87D09"/>
    <w:rsid w:val="1BCE7E26"/>
    <w:rsid w:val="1BEC2078"/>
    <w:rsid w:val="1BEF18C6"/>
    <w:rsid w:val="1C057660"/>
    <w:rsid w:val="1C1D3968"/>
    <w:rsid w:val="1C350CE7"/>
    <w:rsid w:val="1C3E5709"/>
    <w:rsid w:val="1C481530"/>
    <w:rsid w:val="1C89789F"/>
    <w:rsid w:val="1C972E6A"/>
    <w:rsid w:val="1CA9790A"/>
    <w:rsid w:val="1CB805EB"/>
    <w:rsid w:val="1CC60FF6"/>
    <w:rsid w:val="1CD37E36"/>
    <w:rsid w:val="1CF06375"/>
    <w:rsid w:val="1D055C51"/>
    <w:rsid w:val="1D731A7D"/>
    <w:rsid w:val="1D747AB9"/>
    <w:rsid w:val="1D7A4CC6"/>
    <w:rsid w:val="1D872DEA"/>
    <w:rsid w:val="1DCE3EF8"/>
    <w:rsid w:val="1DF613CD"/>
    <w:rsid w:val="1E2D2C7F"/>
    <w:rsid w:val="1E7969BE"/>
    <w:rsid w:val="1EC46BFF"/>
    <w:rsid w:val="1ED96FBD"/>
    <w:rsid w:val="1EEA75AE"/>
    <w:rsid w:val="1EEB38BE"/>
    <w:rsid w:val="1EFD29C7"/>
    <w:rsid w:val="1F142E5E"/>
    <w:rsid w:val="1F5359D4"/>
    <w:rsid w:val="1F7219ED"/>
    <w:rsid w:val="1F8A712C"/>
    <w:rsid w:val="1FD60209"/>
    <w:rsid w:val="1FEF77AB"/>
    <w:rsid w:val="20242D63"/>
    <w:rsid w:val="203E75B5"/>
    <w:rsid w:val="20494572"/>
    <w:rsid w:val="20745461"/>
    <w:rsid w:val="20B013AE"/>
    <w:rsid w:val="20D6410F"/>
    <w:rsid w:val="20E94E3D"/>
    <w:rsid w:val="20F307FD"/>
    <w:rsid w:val="20FD6689"/>
    <w:rsid w:val="211E3F05"/>
    <w:rsid w:val="213C148D"/>
    <w:rsid w:val="21560BB0"/>
    <w:rsid w:val="21672B6D"/>
    <w:rsid w:val="21A33111"/>
    <w:rsid w:val="21BF5472"/>
    <w:rsid w:val="21D967E7"/>
    <w:rsid w:val="21ED57BC"/>
    <w:rsid w:val="21EE4E58"/>
    <w:rsid w:val="21FA35CA"/>
    <w:rsid w:val="2213006E"/>
    <w:rsid w:val="223A0593"/>
    <w:rsid w:val="223E35EC"/>
    <w:rsid w:val="224A3D90"/>
    <w:rsid w:val="22512D82"/>
    <w:rsid w:val="22922276"/>
    <w:rsid w:val="22C60AC2"/>
    <w:rsid w:val="22EB6F4E"/>
    <w:rsid w:val="22F70F96"/>
    <w:rsid w:val="23296076"/>
    <w:rsid w:val="232D35CC"/>
    <w:rsid w:val="23633A87"/>
    <w:rsid w:val="237471C9"/>
    <w:rsid w:val="238716F5"/>
    <w:rsid w:val="2389090B"/>
    <w:rsid w:val="239F43AC"/>
    <w:rsid w:val="23B60126"/>
    <w:rsid w:val="23BE3FDD"/>
    <w:rsid w:val="23BF6ABC"/>
    <w:rsid w:val="23C107DA"/>
    <w:rsid w:val="23D10E4D"/>
    <w:rsid w:val="23EF44C7"/>
    <w:rsid w:val="23FE4A06"/>
    <w:rsid w:val="23FE6C11"/>
    <w:rsid w:val="24014D8B"/>
    <w:rsid w:val="242E5269"/>
    <w:rsid w:val="245746C9"/>
    <w:rsid w:val="24721A35"/>
    <w:rsid w:val="247F51D1"/>
    <w:rsid w:val="24A9740B"/>
    <w:rsid w:val="24C44B55"/>
    <w:rsid w:val="24C65D66"/>
    <w:rsid w:val="25526452"/>
    <w:rsid w:val="258D3048"/>
    <w:rsid w:val="25B60C14"/>
    <w:rsid w:val="25C7131D"/>
    <w:rsid w:val="26051306"/>
    <w:rsid w:val="26530F1F"/>
    <w:rsid w:val="26867905"/>
    <w:rsid w:val="2698368C"/>
    <w:rsid w:val="26997F63"/>
    <w:rsid w:val="269A636A"/>
    <w:rsid w:val="269E15F3"/>
    <w:rsid w:val="26A522C0"/>
    <w:rsid w:val="26B21844"/>
    <w:rsid w:val="27193C3F"/>
    <w:rsid w:val="27201E2C"/>
    <w:rsid w:val="272A0F32"/>
    <w:rsid w:val="272E20BA"/>
    <w:rsid w:val="273E6974"/>
    <w:rsid w:val="27616060"/>
    <w:rsid w:val="27C14330"/>
    <w:rsid w:val="280568A9"/>
    <w:rsid w:val="280E3577"/>
    <w:rsid w:val="281F14EC"/>
    <w:rsid w:val="28C52C0F"/>
    <w:rsid w:val="28DE271A"/>
    <w:rsid w:val="290D60A1"/>
    <w:rsid w:val="29546F92"/>
    <w:rsid w:val="298A2B1F"/>
    <w:rsid w:val="29B36EA5"/>
    <w:rsid w:val="29CB7719"/>
    <w:rsid w:val="29E264CA"/>
    <w:rsid w:val="29ED021C"/>
    <w:rsid w:val="29FD29AB"/>
    <w:rsid w:val="2A0175C7"/>
    <w:rsid w:val="2A0E4C0C"/>
    <w:rsid w:val="2A184BB3"/>
    <w:rsid w:val="2A184BF0"/>
    <w:rsid w:val="2A187B5C"/>
    <w:rsid w:val="2A1A784B"/>
    <w:rsid w:val="2A54470C"/>
    <w:rsid w:val="2A603203"/>
    <w:rsid w:val="2A882931"/>
    <w:rsid w:val="2AC311FC"/>
    <w:rsid w:val="2AFB2848"/>
    <w:rsid w:val="2B1F1D80"/>
    <w:rsid w:val="2B4D7B24"/>
    <w:rsid w:val="2B69185E"/>
    <w:rsid w:val="2B6D30DF"/>
    <w:rsid w:val="2B770604"/>
    <w:rsid w:val="2B906799"/>
    <w:rsid w:val="2BC46281"/>
    <w:rsid w:val="2BC97ACA"/>
    <w:rsid w:val="2BCB4465"/>
    <w:rsid w:val="2BFA2FB5"/>
    <w:rsid w:val="2C002164"/>
    <w:rsid w:val="2C1B4778"/>
    <w:rsid w:val="2C3057BF"/>
    <w:rsid w:val="2C5242A6"/>
    <w:rsid w:val="2C592AD3"/>
    <w:rsid w:val="2C6E1349"/>
    <w:rsid w:val="2C9334B5"/>
    <w:rsid w:val="2CD317B0"/>
    <w:rsid w:val="2CF50C19"/>
    <w:rsid w:val="2D2A4DA2"/>
    <w:rsid w:val="2D587E98"/>
    <w:rsid w:val="2D6E1120"/>
    <w:rsid w:val="2D713321"/>
    <w:rsid w:val="2D76562F"/>
    <w:rsid w:val="2D883A5A"/>
    <w:rsid w:val="2D9F6DC8"/>
    <w:rsid w:val="2DA45FC1"/>
    <w:rsid w:val="2DA76EAB"/>
    <w:rsid w:val="2DAC374A"/>
    <w:rsid w:val="2DCE3CCA"/>
    <w:rsid w:val="2DD12502"/>
    <w:rsid w:val="2E000BF6"/>
    <w:rsid w:val="2E1053B2"/>
    <w:rsid w:val="2E2F182D"/>
    <w:rsid w:val="2E531C81"/>
    <w:rsid w:val="2E553C84"/>
    <w:rsid w:val="2E734D0F"/>
    <w:rsid w:val="2E737618"/>
    <w:rsid w:val="2EB46165"/>
    <w:rsid w:val="2EC63738"/>
    <w:rsid w:val="2EFB5BE8"/>
    <w:rsid w:val="2F013166"/>
    <w:rsid w:val="2F0B21F6"/>
    <w:rsid w:val="2F30576B"/>
    <w:rsid w:val="2F321AA4"/>
    <w:rsid w:val="2F494D42"/>
    <w:rsid w:val="2F512028"/>
    <w:rsid w:val="2F554254"/>
    <w:rsid w:val="2F59728E"/>
    <w:rsid w:val="2F82003F"/>
    <w:rsid w:val="2F8E1D5C"/>
    <w:rsid w:val="2F9F6868"/>
    <w:rsid w:val="2FA269BA"/>
    <w:rsid w:val="2FC324ED"/>
    <w:rsid w:val="2FE86472"/>
    <w:rsid w:val="30161243"/>
    <w:rsid w:val="3041117A"/>
    <w:rsid w:val="305E5840"/>
    <w:rsid w:val="30624505"/>
    <w:rsid w:val="30974512"/>
    <w:rsid w:val="30982819"/>
    <w:rsid w:val="30A14D86"/>
    <w:rsid w:val="31163E1A"/>
    <w:rsid w:val="312A0220"/>
    <w:rsid w:val="312D48E6"/>
    <w:rsid w:val="314E7866"/>
    <w:rsid w:val="315154FC"/>
    <w:rsid w:val="31522EB8"/>
    <w:rsid w:val="31B5649C"/>
    <w:rsid w:val="322B5999"/>
    <w:rsid w:val="323356E7"/>
    <w:rsid w:val="323A2E88"/>
    <w:rsid w:val="325B16CE"/>
    <w:rsid w:val="32863BF1"/>
    <w:rsid w:val="32C56BA3"/>
    <w:rsid w:val="32E27B43"/>
    <w:rsid w:val="330013BD"/>
    <w:rsid w:val="33056297"/>
    <w:rsid w:val="33AE4430"/>
    <w:rsid w:val="33E85978"/>
    <w:rsid w:val="33E9088E"/>
    <w:rsid w:val="34090BC5"/>
    <w:rsid w:val="3421379F"/>
    <w:rsid w:val="34217097"/>
    <w:rsid w:val="34533EF4"/>
    <w:rsid w:val="345617BA"/>
    <w:rsid w:val="34791A1D"/>
    <w:rsid w:val="348E6124"/>
    <w:rsid w:val="34945DAE"/>
    <w:rsid w:val="34D9370F"/>
    <w:rsid w:val="34E311B2"/>
    <w:rsid w:val="352A7623"/>
    <w:rsid w:val="353025BA"/>
    <w:rsid w:val="35317F81"/>
    <w:rsid w:val="35430D37"/>
    <w:rsid w:val="354B342D"/>
    <w:rsid w:val="354F05CC"/>
    <w:rsid w:val="3554702B"/>
    <w:rsid w:val="35573C6A"/>
    <w:rsid w:val="35725AD2"/>
    <w:rsid w:val="357C4AF3"/>
    <w:rsid w:val="35830B92"/>
    <w:rsid w:val="359D009F"/>
    <w:rsid w:val="35B13228"/>
    <w:rsid w:val="35DA084D"/>
    <w:rsid w:val="36052A84"/>
    <w:rsid w:val="36115BF5"/>
    <w:rsid w:val="361572B0"/>
    <w:rsid w:val="362A02BE"/>
    <w:rsid w:val="363D6FF3"/>
    <w:rsid w:val="36672EBE"/>
    <w:rsid w:val="36C612EF"/>
    <w:rsid w:val="36D94D51"/>
    <w:rsid w:val="36E61513"/>
    <w:rsid w:val="36FD06B1"/>
    <w:rsid w:val="36FF3BE7"/>
    <w:rsid w:val="371C4AB1"/>
    <w:rsid w:val="37313129"/>
    <w:rsid w:val="37383049"/>
    <w:rsid w:val="37470634"/>
    <w:rsid w:val="37566622"/>
    <w:rsid w:val="376A1F13"/>
    <w:rsid w:val="376E581D"/>
    <w:rsid w:val="37752E1C"/>
    <w:rsid w:val="37812BEA"/>
    <w:rsid w:val="378B7679"/>
    <w:rsid w:val="37986EAF"/>
    <w:rsid w:val="37C146C2"/>
    <w:rsid w:val="37E96C46"/>
    <w:rsid w:val="37FF1445"/>
    <w:rsid w:val="380728EB"/>
    <w:rsid w:val="381E202C"/>
    <w:rsid w:val="382B0C4B"/>
    <w:rsid w:val="383128BA"/>
    <w:rsid w:val="383A03CC"/>
    <w:rsid w:val="383C13FC"/>
    <w:rsid w:val="385A47D4"/>
    <w:rsid w:val="38890847"/>
    <w:rsid w:val="38983E1D"/>
    <w:rsid w:val="389F3E92"/>
    <w:rsid w:val="38B6708D"/>
    <w:rsid w:val="38C507EF"/>
    <w:rsid w:val="38C704A6"/>
    <w:rsid w:val="38D11E8B"/>
    <w:rsid w:val="38D43512"/>
    <w:rsid w:val="3947717F"/>
    <w:rsid w:val="39725DFC"/>
    <w:rsid w:val="397E6DD7"/>
    <w:rsid w:val="39994809"/>
    <w:rsid w:val="39BE6F49"/>
    <w:rsid w:val="3A101A68"/>
    <w:rsid w:val="3A1C47DD"/>
    <w:rsid w:val="3A1E5749"/>
    <w:rsid w:val="3A5F2EB1"/>
    <w:rsid w:val="3A9344BF"/>
    <w:rsid w:val="3AAE76A6"/>
    <w:rsid w:val="3AD717CF"/>
    <w:rsid w:val="3AE115E0"/>
    <w:rsid w:val="3B0C6564"/>
    <w:rsid w:val="3B18609D"/>
    <w:rsid w:val="3B260C97"/>
    <w:rsid w:val="3B2B5FE8"/>
    <w:rsid w:val="3B3B4786"/>
    <w:rsid w:val="3B4A2249"/>
    <w:rsid w:val="3B5B7B0E"/>
    <w:rsid w:val="3B650B47"/>
    <w:rsid w:val="3B71141D"/>
    <w:rsid w:val="3B7C24C2"/>
    <w:rsid w:val="3B7F2DA5"/>
    <w:rsid w:val="3BC15361"/>
    <w:rsid w:val="3BFE5F28"/>
    <w:rsid w:val="3C07572D"/>
    <w:rsid w:val="3C227716"/>
    <w:rsid w:val="3C425D29"/>
    <w:rsid w:val="3C7010C1"/>
    <w:rsid w:val="3C7749B5"/>
    <w:rsid w:val="3C906B1D"/>
    <w:rsid w:val="3CA30B98"/>
    <w:rsid w:val="3CC01050"/>
    <w:rsid w:val="3CC41B81"/>
    <w:rsid w:val="3CD6453C"/>
    <w:rsid w:val="3D00259E"/>
    <w:rsid w:val="3D0049F7"/>
    <w:rsid w:val="3D0D56AC"/>
    <w:rsid w:val="3D5567DE"/>
    <w:rsid w:val="3D5D0104"/>
    <w:rsid w:val="3D6360B8"/>
    <w:rsid w:val="3D6B0885"/>
    <w:rsid w:val="3D6F4F69"/>
    <w:rsid w:val="3DA3741E"/>
    <w:rsid w:val="3DC71217"/>
    <w:rsid w:val="3DCB4F20"/>
    <w:rsid w:val="3DFD2E93"/>
    <w:rsid w:val="3E266A9F"/>
    <w:rsid w:val="3E567032"/>
    <w:rsid w:val="3E686037"/>
    <w:rsid w:val="3E7446CD"/>
    <w:rsid w:val="3E801878"/>
    <w:rsid w:val="3E8618B2"/>
    <w:rsid w:val="3E8D2EEA"/>
    <w:rsid w:val="3E8D302B"/>
    <w:rsid w:val="3EC36EA8"/>
    <w:rsid w:val="3ECD5CAB"/>
    <w:rsid w:val="3F5A2967"/>
    <w:rsid w:val="3F5D58CA"/>
    <w:rsid w:val="3F5E32F4"/>
    <w:rsid w:val="3F743665"/>
    <w:rsid w:val="3FC057BE"/>
    <w:rsid w:val="400B0EE7"/>
    <w:rsid w:val="402F1BB2"/>
    <w:rsid w:val="4042579E"/>
    <w:rsid w:val="40806C56"/>
    <w:rsid w:val="40CA1797"/>
    <w:rsid w:val="40D06DF3"/>
    <w:rsid w:val="40D47014"/>
    <w:rsid w:val="40DC5E5F"/>
    <w:rsid w:val="40F637E6"/>
    <w:rsid w:val="40F706C2"/>
    <w:rsid w:val="4115533E"/>
    <w:rsid w:val="4151383C"/>
    <w:rsid w:val="418909F5"/>
    <w:rsid w:val="41AB19C8"/>
    <w:rsid w:val="41DC338F"/>
    <w:rsid w:val="420746E1"/>
    <w:rsid w:val="421478FF"/>
    <w:rsid w:val="422762F6"/>
    <w:rsid w:val="422E7C2B"/>
    <w:rsid w:val="42356B66"/>
    <w:rsid w:val="42850425"/>
    <w:rsid w:val="4296484C"/>
    <w:rsid w:val="42A208E9"/>
    <w:rsid w:val="42BB54E7"/>
    <w:rsid w:val="42C5755D"/>
    <w:rsid w:val="432F0AFC"/>
    <w:rsid w:val="43325EBD"/>
    <w:rsid w:val="433E4C4E"/>
    <w:rsid w:val="43C45518"/>
    <w:rsid w:val="43E33728"/>
    <w:rsid w:val="43E45D7A"/>
    <w:rsid w:val="43F671D4"/>
    <w:rsid w:val="44014040"/>
    <w:rsid w:val="440B5CEA"/>
    <w:rsid w:val="44210123"/>
    <w:rsid w:val="445B40E0"/>
    <w:rsid w:val="447416A4"/>
    <w:rsid w:val="44A572AB"/>
    <w:rsid w:val="44AD3FF8"/>
    <w:rsid w:val="44AD544D"/>
    <w:rsid w:val="44BE07BE"/>
    <w:rsid w:val="451E6104"/>
    <w:rsid w:val="451F36D7"/>
    <w:rsid w:val="45276E54"/>
    <w:rsid w:val="454E6469"/>
    <w:rsid w:val="45A930DE"/>
    <w:rsid w:val="45E429C3"/>
    <w:rsid w:val="46040FED"/>
    <w:rsid w:val="46231C83"/>
    <w:rsid w:val="462712A4"/>
    <w:rsid w:val="462836F1"/>
    <w:rsid w:val="462C70D9"/>
    <w:rsid w:val="465E16E5"/>
    <w:rsid w:val="467C4A42"/>
    <w:rsid w:val="468E28C9"/>
    <w:rsid w:val="469A4810"/>
    <w:rsid w:val="46A17FEA"/>
    <w:rsid w:val="46A873B1"/>
    <w:rsid w:val="46C84C3A"/>
    <w:rsid w:val="46CB7F88"/>
    <w:rsid w:val="46F653E1"/>
    <w:rsid w:val="470F3335"/>
    <w:rsid w:val="471A28E1"/>
    <w:rsid w:val="471C0B07"/>
    <w:rsid w:val="474E4A8B"/>
    <w:rsid w:val="47563E78"/>
    <w:rsid w:val="475C7BF3"/>
    <w:rsid w:val="477D3B07"/>
    <w:rsid w:val="47861DC8"/>
    <w:rsid w:val="47A26C1B"/>
    <w:rsid w:val="47F40B79"/>
    <w:rsid w:val="4814770F"/>
    <w:rsid w:val="482850CB"/>
    <w:rsid w:val="4840273C"/>
    <w:rsid w:val="486B299D"/>
    <w:rsid w:val="488541DE"/>
    <w:rsid w:val="488C32A7"/>
    <w:rsid w:val="488C77B5"/>
    <w:rsid w:val="48AE1EC7"/>
    <w:rsid w:val="48D32A1D"/>
    <w:rsid w:val="48FE2B69"/>
    <w:rsid w:val="490F17F7"/>
    <w:rsid w:val="4942116C"/>
    <w:rsid w:val="496B7059"/>
    <w:rsid w:val="49C8399C"/>
    <w:rsid w:val="49D30EFD"/>
    <w:rsid w:val="4A0F1709"/>
    <w:rsid w:val="4A6B08D4"/>
    <w:rsid w:val="4A8D4A74"/>
    <w:rsid w:val="4AD32DFD"/>
    <w:rsid w:val="4AFE6BD7"/>
    <w:rsid w:val="4B183190"/>
    <w:rsid w:val="4B196195"/>
    <w:rsid w:val="4B1D54BC"/>
    <w:rsid w:val="4B6A1C45"/>
    <w:rsid w:val="4B701272"/>
    <w:rsid w:val="4B717346"/>
    <w:rsid w:val="4B7D3547"/>
    <w:rsid w:val="4B861CB3"/>
    <w:rsid w:val="4BC27840"/>
    <w:rsid w:val="4BCC276B"/>
    <w:rsid w:val="4C1C5AF5"/>
    <w:rsid w:val="4C634D9E"/>
    <w:rsid w:val="4C641129"/>
    <w:rsid w:val="4C704675"/>
    <w:rsid w:val="4C73095B"/>
    <w:rsid w:val="4C8434C9"/>
    <w:rsid w:val="4C951BDE"/>
    <w:rsid w:val="4CAD2C93"/>
    <w:rsid w:val="4CC5046A"/>
    <w:rsid w:val="4CC70930"/>
    <w:rsid w:val="4CF05EDD"/>
    <w:rsid w:val="4D0B5911"/>
    <w:rsid w:val="4D1631F0"/>
    <w:rsid w:val="4D186360"/>
    <w:rsid w:val="4D2E207C"/>
    <w:rsid w:val="4D467F4C"/>
    <w:rsid w:val="4D553E04"/>
    <w:rsid w:val="4D644A79"/>
    <w:rsid w:val="4D67286D"/>
    <w:rsid w:val="4D6F5EE6"/>
    <w:rsid w:val="4D990EFD"/>
    <w:rsid w:val="4DCA6898"/>
    <w:rsid w:val="4DF45B23"/>
    <w:rsid w:val="4DF85143"/>
    <w:rsid w:val="4E0A0656"/>
    <w:rsid w:val="4E382D48"/>
    <w:rsid w:val="4E41344B"/>
    <w:rsid w:val="4E540B11"/>
    <w:rsid w:val="4E6453A8"/>
    <w:rsid w:val="4E716DDB"/>
    <w:rsid w:val="4E8C1982"/>
    <w:rsid w:val="4E936022"/>
    <w:rsid w:val="4E9B676C"/>
    <w:rsid w:val="4E9B6B89"/>
    <w:rsid w:val="4EA17B52"/>
    <w:rsid w:val="4EA833CD"/>
    <w:rsid w:val="4F1A0D44"/>
    <w:rsid w:val="4F2220B5"/>
    <w:rsid w:val="4F34210A"/>
    <w:rsid w:val="4F380D88"/>
    <w:rsid w:val="4F4B4452"/>
    <w:rsid w:val="4F9F336C"/>
    <w:rsid w:val="4FA168C3"/>
    <w:rsid w:val="4FD20091"/>
    <w:rsid w:val="4FDE110E"/>
    <w:rsid w:val="4FEE2D79"/>
    <w:rsid w:val="4FEF648E"/>
    <w:rsid w:val="50000372"/>
    <w:rsid w:val="502508C0"/>
    <w:rsid w:val="502B7899"/>
    <w:rsid w:val="503A33C6"/>
    <w:rsid w:val="50497A24"/>
    <w:rsid w:val="504F3F18"/>
    <w:rsid w:val="507A5D9F"/>
    <w:rsid w:val="50A179C9"/>
    <w:rsid w:val="50AC5134"/>
    <w:rsid w:val="50BD1C04"/>
    <w:rsid w:val="50D53EB3"/>
    <w:rsid w:val="512A2ECF"/>
    <w:rsid w:val="513C06AF"/>
    <w:rsid w:val="519E1602"/>
    <w:rsid w:val="51B71606"/>
    <w:rsid w:val="51D93251"/>
    <w:rsid w:val="51E14B95"/>
    <w:rsid w:val="51EC1292"/>
    <w:rsid w:val="521B7B5A"/>
    <w:rsid w:val="52397ACB"/>
    <w:rsid w:val="524D2C8F"/>
    <w:rsid w:val="526C57D1"/>
    <w:rsid w:val="52714E54"/>
    <w:rsid w:val="52737F32"/>
    <w:rsid w:val="528C15F7"/>
    <w:rsid w:val="529144CE"/>
    <w:rsid w:val="529C405F"/>
    <w:rsid w:val="529F398F"/>
    <w:rsid w:val="52AC3CA4"/>
    <w:rsid w:val="52D1792F"/>
    <w:rsid w:val="52F574B0"/>
    <w:rsid w:val="52FA2E19"/>
    <w:rsid w:val="53042F07"/>
    <w:rsid w:val="531D3A55"/>
    <w:rsid w:val="533C7433"/>
    <w:rsid w:val="53475D8C"/>
    <w:rsid w:val="535A7C28"/>
    <w:rsid w:val="537413AB"/>
    <w:rsid w:val="53957FAE"/>
    <w:rsid w:val="53B10277"/>
    <w:rsid w:val="53BD0AA8"/>
    <w:rsid w:val="53CA7E9E"/>
    <w:rsid w:val="5406005A"/>
    <w:rsid w:val="54180297"/>
    <w:rsid w:val="54256716"/>
    <w:rsid w:val="54442D7C"/>
    <w:rsid w:val="54515FCF"/>
    <w:rsid w:val="54AC38C4"/>
    <w:rsid w:val="54AD1EF5"/>
    <w:rsid w:val="54C45E58"/>
    <w:rsid w:val="54C935FA"/>
    <w:rsid w:val="54CB652B"/>
    <w:rsid w:val="54D41DD7"/>
    <w:rsid w:val="54DB0942"/>
    <w:rsid w:val="553127B3"/>
    <w:rsid w:val="55357ADA"/>
    <w:rsid w:val="55496F00"/>
    <w:rsid w:val="5564280A"/>
    <w:rsid w:val="557D1BEE"/>
    <w:rsid w:val="557D52B0"/>
    <w:rsid w:val="55A52854"/>
    <w:rsid w:val="55AA2164"/>
    <w:rsid w:val="55D1307A"/>
    <w:rsid w:val="55D76935"/>
    <w:rsid w:val="560337E7"/>
    <w:rsid w:val="560D6A4A"/>
    <w:rsid w:val="5611735B"/>
    <w:rsid w:val="56512DFE"/>
    <w:rsid w:val="565775D2"/>
    <w:rsid w:val="567A5DB1"/>
    <w:rsid w:val="5680043C"/>
    <w:rsid w:val="5696153E"/>
    <w:rsid w:val="56D63FD1"/>
    <w:rsid w:val="56D737D9"/>
    <w:rsid w:val="578A1F2A"/>
    <w:rsid w:val="579B491B"/>
    <w:rsid w:val="57C54DBC"/>
    <w:rsid w:val="585D7E07"/>
    <w:rsid w:val="586A0CA5"/>
    <w:rsid w:val="58A054C5"/>
    <w:rsid w:val="58B10EE8"/>
    <w:rsid w:val="58B7569B"/>
    <w:rsid w:val="58D471F7"/>
    <w:rsid w:val="58DC5404"/>
    <w:rsid w:val="59307755"/>
    <w:rsid w:val="593F6CB2"/>
    <w:rsid w:val="5953433B"/>
    <w:rsid w:val="598235DA"/>
    <w:rsid w:val="59B252E6"/>
    <w:rsid w:val="59C370FE"/>
    <w:rsid w:val="59C47958"/>
    <w:rsid w:val="59DB764D"/>
    <w:rsid w:val="5A451261"/>
    <w:rsid w:val="5A6B2F9F"/>
    <w:rsid w:val="5A7A3612"/>
    <w:rsid w:val="5A843E79"/>
    <w:rsid w:val="5AB94B69"/>
    <w:rsid w:val="5AC43114"/>
    <w:rsid w:val="5AEA5AE0"/>
    <w:rsid w:val="5B081745"/>
    <w:rsid w:val="5B0F4C5D"/>
    <w:rsid w:val="5B1A69DD"/>
    <w:rsid w:val="5B28094F"/>
    <w:rsid w:val="5B3C326E"/>
    <w:rsid w:val="5B3D4114"/>
    <w:rsid w:val="5B9B2E72"/>
    <w:rsid w:val="5BA71FFB"/>
    <w:rsid w:val="5BB6257A"/>
    <w:rsid w:val="5BB62623"/>
    <w:rsid w:val="5C097668"/>
    <w:rsid w:val="5C195E8D"/>
    <w:rsid w:val="5C2A1967"/>
    <w:rsid w:val="5C3F0ECF"/>
    <w:rsid w:val="5C493CFA"/>
    <w:rsid w:val="5C4D2BB2"/>
    <w:rsid w:val="5C4D514D"/>
    <w:rsid w:val="5C75512C"/>
    <w:rsid w:val="5CA458DB"/>
    <w:rsid w:val="5CC3532B"/>
    <w:rsid w:val="5CD05B58"/>
    <w:rsid w:val="5CDA6493"/>
    <w:rsid w:val="5CF67740"/>
    <w:rsid w:val="5D300216"/>
    <w:rsid w:val="5D377DEC"/>
    <w:rsid w:val="5D390F6C"/>
    <w:rsid w:val="5D487602"/>
    <w:rsid w:val="5D4A6463"/>
    <w:rsid w:val="5D5E3E0F"/>
    <w:rsid w:val="5D6B2E75"/>
    <w:rsid w:val="5DBB3514"/>
    <w:rsid w:val="5DD14C41"/>
    <w:rsid w:val="5DD769C9"/>
    <w:rsid w:val="5E06512D"/>
    <w:rsid w:val="5E242BE8"/>
    <w:rsid w:val="5E4046EF"/>
    <w:rsid w:val="5E5321DE"/>
    <w:rsid w:val="5E771E6C"/>
    <w:rsid w:val="5E8B302B"/>
    <w:rsid w:val="5E8C431F"/>
    <w:rsid w:val="5E940CC3"/>
    <w:rsid w:val="5EB51350"/>
    <w:rsid w:val="5EBA55F2"/>
    <w:rsid w:val="5ED16391"/>
    <w:rsid w:val="5EE263D1"/>
    <w:rsid w:val="5F29528D"/>
    <w:rsid w:val="5F2C616C"/>
    <w:rsid w:val="5F3A49E3"/>
    <w:rsid w:val="5F3D2E5F"/>
    <w:rsid w:val="5F55753A"/>
    <w:rsid w:val="5F595DAF"/>
    <w:rsid w:val="5F6706C7"/>
    <w:rsid w:val="5F78418B"/>
    <w:rsid w:val="5FC87134"/>
    <w:rsid w:val="5FD23194"/>
    <w:rsid w:val="5FE23821"/>
    <w:rsid w:val="5FE92BE2"/>
    <w:rsid w:val="600B13D1"/>
    <w:rsid w:val="6031712F"/>
    <w:rsid w:val="6040767A"/>
    <w:rsid w:val="6052311C"/>
    <w:rsid w:val="605D702B"/>
    <w:rsid w:val="60671400"/>
    <w:rsid w:val="60A00BE2"/>
    <w:rsid w:val="60AE0068"/>
    <w:rsid w:val="60CE62B9"/>
    <w:rsid w:val="60ED22D1"/>
    <w:rsid w:val="610112FE"/>
    <w:rsid w:val="611E1E42"/>
    <w:rsid w:val="613B2BD3"/>
    <w:rsid w:val="61484F4D"/>
    <w:rsid w:val="61545B5A"/>
    <w:rsid w:val="61624E85"/>
    <w:rsid w:val="61991459"/>
    <w:rsid w:val="619F74D4"/>
    <w:rsid w:val="61C53F86"/>
    <w:rsid w:val="61D23BDE"/>
    <w:rsid w:val="62355594"/>
    <w:rsid w:val="62832E38"/>
    <w:rsid w:val="62B93B2B"/>
    <w:rsid w:val="62C96188"/>
    <w:rsid w:val="62EA2542"/>
    <w:rsid w:val="6322005D"/>
    <w:rsid w:val="633804E1"/>
    <w:rsid w:val="63636F0B"/>
    <w:rsid w:val="63753A85"/>
    <w:rsid w:val="63880F70"/>
    <w:rsid w:val="639411EB"/>
    <w:rsid w:val="639B3752"/>
    <w:rsid w:val="63A6695A"/>
    <w:rsid w:val="63A80E52"/>
    <w:rsid w:val="63B65F07"/>
    <w:rsid w:val="63B814B9"/>
    <w:rsid w:val="63D85867"/>
    <w:rsid w:val="63DC4E28"/>
    <w:rsid w:val="63E15116"/>
    <w:rsid w:val="63EA39A8"/>
    <w:rsid w:val="63F21D64"/>
    <w:rsid w:val="643320C7"/>
    <w:rsid w:val="6450214E"/>
    <w:rsid w:val="64691BFC"/>
    <w:rsid w:val="64862B79"/>
    <w:rsid w:val="649800FE"/>
    <w:rsid w:val="64AE668D"/>
    <w:rsid w:val="64F42902"/>
    <w:rsid w:val="651274C2"/>
    <w:rsid w:val="653A4213"/>
    <w:rsid w:val="65566CE7"/>
    <w:rsid w:val="65D40C0E"/>
    <w:rsid w:val="65F02C44"/>
    <w:rsid w:val="65F74682"/>
    <w:rsid w:val="660271B4"/>
    <w:rsid w:val="66436554"/>
    <w:rsid w:val="668A47EF"/>
    <w:rsid w:val="66952A6F"/>
    <w:rsid w:val="66E44A93"/>
    <w:rsid w:val="66E60308"/>
    <w:rsid w:val="676C2817"/>
    <w:rsid w:val="67A82522"/>
    <w:rsid w:val="67CE4844"/>
    <w:rsid w:val="67E603D0"/>
    <w:rsid w:val="681221CE"/>
    <w:rsid w:val="687513D1"/>
    <w:rsid w:val="68981282"/>
    <w:rsid w:val="68B406D5"/>
    <w:rsid w:val="68B8562E"/>
    <w:rsid w:val="68FE05F5"/>
    <w:rsid w:val="690A11D7"/>
    <w:rsid w:val="692433B0"/>
    <w:rsid w:val="693D1BD9"/>
    <w:rsid w:val="69593DB6"/>
    <w:rsid w:val="696379E4"/>
    <w:rsid w:val="696B623A"/>
    <w:rsid w:val="69700216"/>
    <w:rsid w:val="69767AA4"/>
    <w:rsid w:val="697D5204"/>
    <w:rsid w:val="697F6F7C"/>
    <w:rsid w:val="69875F0E"/>
    <w:rsid w:val="69AB1CC0"/>
    <w:rsid w:val="69E14B12"/>
    <w:rsid w:val="69F03B06"/>
    <w:rsid w:val="69F43280"/>
    <w:rsid w:val="6A137AAD"/>
    <w:rsid w:val="6A2329B8"/>
    <w:rsid w:val="6A445692"/>
    <w:rsid w:val="6A5102C5"/>
    <w:rsid w:val="6A8A7160"/>
    <w:rsid w:val="6A920F44"/>
    <w:rsid w:val="6AA746FC"/>
    <w:rsid w:val="6AC3750A"/>
    <w:rsid w:val="6AD72A43"/>
    <w:rsid w:val="6AE17E6C"/>
    <w:rsid w:val="6AEB330F"/>
    <w:rsid w:val="6B496ED2"/>
    <w:rsid w:val="6B5213E7"/>
    <w:rsid w:val="6B7776A0"/>
    <w:rsid w:val="6B9514A8"/>
    <w:rsid w:val="6BBF051B"/>
    <w:rsid w:val="6BC00851"/>
    <w:rsid w:val="6C2C49ED"/>
    <w:rsid w:val="6C2F56F5"/>
    <w:rsid w:val="6C496A67"/>
    <w:rsid w:val="6C5F5736"/>
    <w:rsid w:val="6C5F776E"/>
    <w:rsid w:val="6C65163C"/>
    <w:rsid w:val="6C7537E1"/>
    <w:rsid w:val="6D1D691A"/>
    <w:rsid w:val="6D535020"/>
    <w:rsid w:val="6D627AB8"/>
    <w:rsid w:val="6D6C50E9"/>
    <w:rsid w:val="6D942AE4"/>
    <w:rsid w:val="6D973C96"/>
    <w:rsid w:val="6D9F6F68"/>
    <w:rsid w:val="6DB33B30"/>
    <w:rsid w:val="6DB72EC6"/>
    <w:rsid w:val="6DCC500C"/>
    <w:rsid w:val="6DD054D5"/>
    <w:rsid w:val="6DFA0FFA"/>
    <w:rsid w:val="6E0F02B3"/>
    <w:rsid w:val="6E1F0919"/>
    <w:rsid w:val="6E3273D1"/>
    <w:rsid w:val="6E62541F"/>
    <w:rsid w:val="6E76523C"/>
    <w:rsid w:val="6E7E239B"/>
    <w:rsid w:val="6E8B17A9"/>
    <w:rsid w:val="6EAD709E"/>
    <w:rsid w:val="6EBB22A6"/>
    <w:rsid w:val="6EBB2FAC"/>
    <w:rsid w:val="6EDF1BD9"/>
    <w:rsid w:val="6F02369E"/>
    <w:rsid w:val="6F243D71"/>
    <w:rsid w:val="6F2C67C4"/>
    <w:rsid w:val="6F570965"/>
    <w:rsid w:val="6F840AFF"/>
    <w:rsid w:val="6F9379F0"/>
    <w:rsid w:val="6FA3740B"/>
    <w:rsid w:val="6FD07E0E"/>
    <w:rsid w:val="704016B7"/>
    <w:rsid w:val="704A5213"/>
    <w:rsid w:val="70855A57"/>
    <w:rsid w:val="709C5116"/>
    <w:rsid w:val="70B161DA"/>
    <w:rsid w:val="70C6635D"/>
    <w:rsid w:val="70D55A6A"/>
    <w:rsid w:val="712651D0"/>
    <w:rsid w:val="7171045D"/>
    <w:rsid w:val="717C59AE"/>
    <w:rsid w:val="717C7D5A"/>
    <w:rsid w:val="719225A4"/>
    <w:rsid w:val="71975073"/>
    <w:rsid w:val="71F17E21"/>
    <w:rsid w:val="71F42BFC"/>
    <w:rsid w:val="7216660A"/>
    <w:rsid w:val="722B2637"/>
    <w:rsid w:val="723036D3"/>
    <w:rsid w:val="72537B53"/>
    <w:rsid w:val="725622CE"/>
    <w:rsid w:val="7292335E"/>
    <w:rsid w:val="72957F7A"/>
    <w:rsid w:val="72C22979"/>
    <w:rsid w:val="72F04308"/>
    <w:rsid w:val="73014F28"/>
    <w:rsid w:val="731F0788"/>
    <w:rsid w:val="73216610"/>
    <w:rsid w:val="733F0551"/>
    <w:rsid w:val="734C2761"/>
    <w:rsid w:val="73847174"/>
    <w:rsid w:val="738E6197"/>
    <w:rsid w:val="73BE6A0C"/>
    <w:rsid w:val="73C06FEE"/>
    <w:rsid w:val="73F1478F"/>
    <w:rsid w:val="74160CBF"/>
    <w:rsid w:val="741E0DC7"/>
    <w:rsid w:val="7440048E"/>
    <w:rsid w:val="746F56FB"/>
    <w:rsid w:val="749222B1"/>
    <w:rsid w:val="74F73FB7"/>
    <w:rsid w:val="752C5B1B"/>
    <w:rsid w:val="75340C4E"/>
    <w:rsid w:val="7536670C"/>
    <w:rsid w:val="753C6622"/>
    <w:rsid w:val="75422626"/>
    <w:rsid w:val="75753C9A"/>
    <w:rsid w:val="75762AAB"/>
    <w:rsid w:val="75954153"/>
    <w:rsid w:val="759A7F19"/>
    <w:rsid w:val="75CB4A66"/>
    <w:rsid w:val="75D60D91"/>
    <w:rsid w:val="75E2604E"/>
    <w:rsid w:val="75E708F3"/>
    <w:rsid w:val="75F80F89"/>
    <w:rsid w:val="762714B1"/>
    <w:rsid w:val="764C53FB"/>
    <w:rsid w:val="766718A5"/>
    <w:rsid w:val="768701DE"/>
    <w:rsid w:val="76C12A06"/>
    <w:rsid w:val="76E86F12"/>
    <w:rsid w:val="771C4833"/>
    <w:rsid w:val="771D137E"/>
    <w:rsid w:val="77270DED"/>
    <w:rsid w:val="772B637E"/>
    <w:rsid w:val="775A5A7A"/>
    <w:rsid w:val="775F1E0C"/>
    <w:rsid w:val="77D216EC"/>
    <w:rsid w:val="77E12AEA"/>
    <w:rsid w:val="78547801"/>
    <w:rsid w:val="78553179"/>
    <w:rsid w:val="78571F15"/>
    <w:rsid w:val="788A3820"/>
    <w:rsid w:val="78BB4212"/>
    <w:rsid w:val="78C31F57"/>
    <w:rsid w:val="78D75243"/>
    <w:rsid w:val="790D04FB"/>
    <w:rsid w:val="79345845"/>
    <w:rsid w:val="795267FE"/>
    <w:rsid w:val="79A46F17"/>
    <w:rsid w:val="79B958A3"/>
    <w:rsid w:val="79C148C6"/>
    <w:rsid w:val="79D92AFB"/>
    <w:rsid w:val="79DB797E"/>
    <w:rsid w:val="79F83831"/>
    <w:rsid w:val="7A410ADF"/>
    <w:rsid w:val="7A526CB7"/>
    <w:rsid w:val="7A973238"/>
    <w:rsid w:val="7AA657E4"/>
    <w:rsid w:val="7AD17A79"/>
    <w:rsid w:val="7AD25D55"/>
    <w:rsid w:val="7AE82ED2"/>
    <w:rsid w:val="7AF63FD3"/>
    <w:rsid w:val="7B2A545E"/>
    <w:rsid w:val="7B3505E2"/>
    <w:rsid w:val="7B375764"/>
    <w:rsid w:val="7B4F175F"/>
    <w:rsid w:val="7B517145"/>
    <w:rsid w:val="7B8270F3"/>
    <w:rsid w:val="7B832DED"/>
    <w:rsid w:val="7B97469B"/>
    <w:rsid w:val="7BA745A4"/>
    <w:rsid w:val="7BB100A8"/>
    <w:rsid w:val="7BBE1612"/>
    <w:rsid w:val="7BD455DB"/>
    <w:rsid w:val="7C2E6AE9"/>
    <w:rsid w:val="7C497548"/>
    <w:rsid w:val="7C507F92"/>
    <w:rsid w:val="7C573B35"/>
    <w:rsid w:val="7C6A617F"/>
    <w:rsid w:val="7C895F25"/>
    <w:rsid w:val="7C8F180C"/>
    <w:rsid w:val="7C972F38"/>
    <w:rsid w:val="7CAE7704"/>
    <w:rsid w:val="7CBD2DB9"/>
    <w:rsid w:val="7CD82225"/>
    <w:rsid w:val="7CDE3EA4"/>
    <w:rsid w:val="7CE01E72"/>
    <w:rsid w:val="7D105626"/>
    <w:rsid w:val="7D1062F4"/>
    <w:rsid w:val="7D3F6A1F"/>
    <w:rsid w:val="7D564150"/>
    <w:rsid w:val="7DA85D66"/>
    <w:rsid w:val="7DB372FE"/>
    <w:rsid w:val="7DD713FE"/>
    <w:rsid w:val="7E2805E5"/>
    <w:rsid w:val="7E7E0ED6"/>
    <w:rsid w:val="7EB017D9"/>
    <w:rsid w:val="7EB73AB9"/>
    <w:rsid w:val="7EBF73B4"/>
    <w:rsid w:val="7F1A7F71"/>
    <w:rsid w:val="7F2E405B"/>
    <w:rsid w:val="7F825529"/>
    <w:rsid w:val="7F8510C6"/>
    <w:rsid w:val="7F8B4DEC"/>
    <w:rsid w:val="7FBB6017"/>
    <w:rsid w:val="7FDA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5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link w:val="26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extDirection w:val="btLr"/>
    </w:tc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paragraph" w:customStyle="1" w:styleId="18">
    <w:name w:val="样式5"/>
    <w:basedOn w:val="6"/>
    <w:next w:val="1"/>
    <w:link w:val="21"/>
    <w:qFormat/>
    <w:uiPriority w:val="0"/>
    <w:rPr>
      <w:rFonts w:asciiTheme="minorAscii" w:hAnsiTheme="minorAscii"/>
    </w:rPr>
  </w:style>
  <w:style w:type="paragraph" w:customStyle="1" w:styleId="19">
    <w:name w:val="样式6"/>
    <w:basedOn w:val="7"/>
    <w:next w:val="1"/>
    <w:qFormat/>
    <w:uiPriority w:val="0"/>
    <w:rPr>
      <w:rFonts w:asciiTheme="minorAscii" w:hAnsiTheme="minorAscii"/>
    </w:rPr>
  </w:style>
  <w:style w:type="character" w:customStyle="1" w:styleId="20">
    <w:name w:val="标题 1 Char"/>
    <w:link w:val="2"/>
    <w:qFormat/>
    <w:uiPriority w:val="0"/>
    <w:rPr>
      <w:rFonts w:asciiTheme="minorAscii" w:hAnsiTheme="minorAscii"/>
      <w:b/>
      <w:kern w:val="44"/>
      <w:sz w:val="44"/>
    </w:rPr>
  </w:style>
  <w:style w:type="character" w:customStyle="1" w:styleId="21">
    <w:name w:val="样式5 Char"/>
    <w:link w:val="18"/>
    <w:qFormat/>
    <w:uiPriority w:val="0"/>
    <w:rPr>
      <w:rFonts w:asciiTheme="minorAscii" w:hAnsiTheme="minorAscii"/>
    </w:rPr>
  </w:style>
  <w:style w:type="paragraph" w:customStyle="1" w:styleId="22">
    <w:name w:val="石墨文档正文"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23">
    <w:name w:val="石墨文档大标题"/>
    <w:next w:val="22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  <w:lang w:val="en-US" w:eastAsia="zh-CN" w:bidi="ar-SA"/>
    </w:rPr>
  </w:style>
  <w:style w:type="paragraph" w:customStyle="1" w:styleId="24">
    <w:name w:val="石墨文档中标题"/>
    <w:next w:val="22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36"/>
      <w:szCs w:val="36"/>
      <w:lang w:val="en-US" w:eastAsia="zh-CN" w:bidi="ar-SA"/>
    </w:rPr>
  </w:style>
  <w:style w:type="character" w:customStyle="1" w:styleId="25">
    <w:name w:val="标题 3 Char"/>
    <w:link w:val="4"/>
    <w:qFormat/>
    <w:uiPriority w:val="0"/>
    <w:rPr>
      <w:rFonts w:asciiTheme="minorAscii" w:hAnsiTheme="minorAscii"/>
      <w:b/>
      <w:sz w:val="32"/>
    </w:rPr>
  </w:style>
  <w:style w:type="character" w:customStyle="1" w:styleId="26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2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microsoft.com/office/2006/relationships/keyMapCustomizations" Target="customizations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2018-09-05T02:44:00Z</dcterms:created>
  <dc:creator>那你呢</dc:creator>
  <cp:lastModifiedBy>JaneLuckyChild</cp:lastModifiedBy>
  <dcterms:modified xsi:type="dcterms:W3CDTF">2022-05-01T08:22:13Z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KSORubyTemplateID" linkTarget="0">
    <vt:lpwstr>6</vt:lpwstr>
  </property>
  <property fmtid="{D5CDD505-2E9C-101B-9397-08002B2CF9AE}" pid="4" name="ICV">
    <vt:lpwstr>5F0C718EA3654ADFB73AA1D1EF9A9F11</vt:lpwstr>
  </property>
</Properties>
</file>